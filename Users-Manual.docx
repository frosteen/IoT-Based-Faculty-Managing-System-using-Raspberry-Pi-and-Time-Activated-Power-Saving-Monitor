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front and back cover of booklet"/>
      </w:tblPr>
      <w:tblGrid>
        <w:gridCol w:w="6476"/>
        <w:gridCol w:w="804"/>
        <w:gridCol w:w="550"/>
        <w:gridCol w:w="3870"/>
        <w:gridCol w:w="2700"/>
      </w:tblGrid>
      <w:tr w:rsidR="00A67DA8" w:rsidTr="005F7CBF">
        <w:trPr>
          <w:trHeight w:hRule="exact" w:val="1890"/>
          <w:jc w:val="center"/>
        </w:trPr>
        <w:tc>
          <w:tcPr>
            <w:tcW w:w="6476" w:type="dxa"/>
            <w:vMerge w:val="restart"/>
          </w:tcPr>
          <w:p w:rsidR="00A67DA8" w:rsidRDefault="00A67DA8" w:rsidP="00EA02FB">
            <w:pPr>
              <w:shd w:val="clear" w:color="auto" w:fill="E2DFCC" w:themeFill="background2"/>
            </w:pPr>
          </w:p>
        </w:tc>
        <w:tc>
          <w:tcPr>
            <w:tcW w:w="804" w:type="dxa"/>
            <w:shd w:val="clear" w:color="auto" w:fill="2F3A53"/>
          </w:tcPr>
          <w:p w:rsidR="005F7CBF" w:rsidRDefault="007B5ADE" w:rsidP="003149E2">
            <w:pPr>
              <w:shd w:val="clear" w:color="auto" w:fill="E2DFCC" w:themeFill="background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-29658</wp:posOffset>
                      </wp:positionH>
                      <wp:positionV relativeFrom="paragraph">
                        <wp:posOffset>-991056</wp:posOffset>
                      </wp:positionV>
                      <wp:extent cx="477394" cy="8022590"/>
                      <wp:effectExtent l="0" t="0" r="1841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394" cy="802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F3A53"/>
                              </a:solidFill>
                              <a:ln w="6350">
                                <a:solidFill>
                                  <a:srgbClr val="2F3A5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E807EA" id="Rectangle 18" o:spid="_x0000_s1026" style="position:absolute;margin-left:-2.35pt;margin-top:-78.05pt;width:37.6pt;height:63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" fillcolor="#2f3a53" strokecolor="#2f3a53" strokeweight=".5pt"/>
                  </w:pict>
                </mc:Fallback>
              </mc:AlternateContent>
            </w:r>
          </w:p>
        </w:tc>
        <w:tc>
          <w:tcPr>
            <w:tcW w:w="550" w:type="dxa"/>
          </w:tcPr>
          <w:p w:rsidR="00A67DA8" w:rsidRDefault="00A67DA8" w:rsidP="003149E2">
            <w:pPr>
              <w:shd w:val="clear" w:color="auto" w:fill="E2DFCC" w:themeFill="background2"/>
            </w:pPr>
          </w:p>
        </w:tc>
        <w:tc>
          <w:tcPr>
            <w:tcW w:w="3870" w:type="dxa"/>
            <w:vAlign w:val="center"/>
          </w:tcPr>
          <w:p w:rsidR="00A67DA8" w:rsidRPr="00513B19" w:rsidRDefault="00A67DA8" w:rsidP="003149E2">
            <w:pPr>
              <w:pStyle w:val="Title"/>
              <w:shd w:val="clear" w:color="auto" w:fill="E2DFCC" w:themeFill="background2"/>
            </w:pPr>
          </w:p>
        </w:tc>
        <w:tc>
          <w:tcPr>
            <w:tcW w:w="2700" w:type="dxa"/>
            <w:vAlign w:val="center"/>
          </w:tcPr>
          <w:p w:rsidR="00A67DA8" w:rsidRPr="00513B19" w:rsidRDefault="00A67DA8" w:rsidP="003149E2">
            <w:pPr>
              <w:pStyle w:val="Title"/>
              <w:shd w:val="clear" w:color="auto" w:fill="E2DFCC" w:themeFill="background2"/>
            </w:pPr>
          </w:p>
        </w:tc>
      </w:tr>
      <w:tr w:rsidR="00A67DA8" w:rsidTr="003149E2">
        <w:trPr>
          <w:trHeight w:val="754"/>
          <w:jc w:val="center"/>
        </w:trPr>
        <w:tc>
          <w:tcPr>
            <w:tcW w:w="6476" w:type="dxa"/>
            <w:vMerge/>
          </w:tcPr>
          <w:p w:rsidR="00A67DA8" w:rsidRPr="00827DA6" w:rsidRDefault="00A67DA8" w:rsidP="003149E2">
            <w:pPr>
              <w:shd w:val="clear" w:color="auto" w:fill="E2DFCC" w:themeFill="background2"/>
              <w:rPr>
                <w:color w:val="E2DFCC" w:themeColor="background2"/>
              </w:rPr>
            </w:pPr>
          </w:p>
        </w:tc>
        <w:tc>
          <w:tcPr>
            <w:tcW w:w="804" w:type="dxa"/>
            <w:vMerge w:val="restart"/>
            <w:shd w:val="clear" w:color="auto" w:fill="E2DFCC" w:themeFill="background2"/>
          </w:tcPr>
          <w:p w:rsidR="00A67DA8" w:rsidRDefault="00A67DA8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50" w:type="dxa"/>
            <w:vMerge w:val="restart"/>
          </w:tcPr>
          <w:p w:rsidR="00A67DA8" w:rsidRDefault="00A67DA8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570" w:type="dxa"/>
            <w:gridSpan w:val="2"/>
            <w:vMerge w:val="restart"/>
            <w:vAlign w:val="center"/>
          </w:tcPr>
          <w:p w:rsidR="00A67DA8" w:rsidRDefault="00A67DA8" w:rsidP="003149E2">
            <w:pPr>
              <w:pStyle w:val="Subtitle"/>
              <w:shd w:val="clear" w:color="auto" w:fill="E2DFCC" w:themeFill="background2"/>
            </w:pPr>
          </w:p>
        </w:tc>
      </w:tr>
      <w:tr w:rsidR="00A67DA8" w:rsidTr="003149E2">
        <w:trPr>
          <w:trHeight w:val="3780"/>
          <w:jc w:val="center"/>
        </w:trPr>
        <w:tc>
          <w:tcPr>
            <w:tcW w:w="6476" w:type="dxa"/>
          </w:tcPr>
          <w:p w:rsidR="00A67DA8" w:rsidRPr="00EB0C72" w:rsidRDefault="00A67DA8" w:rsidP="003149E2">
            <w:pPr>
              <w:pStyle w:val="Heading1"/>
              <w:shd w:val="clear" w:color="auto" w:fill="E2DFCC" w:themeFill="background2"/>
              <w:rPr>
                <w:rStyle w:val="Heading1Char"/>
                <w:b/>
                <w:caps/>
                <w:shd w:val="clear" w:color="auto" w:fill="auto"/>
              </w:rPr>
            </w:pPr>
          </w:p>
          <w:p w:rsidR="005F7CBF" w:rsidRPr="00827DA6" w:rsidRDefault="00DC21ED" w:rsidP="005F7CBF">
            <w:pPr>
              <w:shd w:val="clear" w:color="auto" w:fill="E2DFCC" w:themeFill="background2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349885</wp:posOffset>
                  </wp:positionH>
                  <wp:positionV relativeFrom="paragraph">
                    <wp:posOffset>-3137535</wp:posOffset>
                  </wp:positionV>
                  <wp:extent cx="3744000" cy="7866189"/>
                  <wp:effectExtent l="0" t="0" r="8890" b="1905"/>
                  <wp:wrapNone/>
                  <wp:docPr id="5" name="Picture 5" descr="A picture containing object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15)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786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67DA8" w:rsidRPr="00827DA6" w:rsidRDefault="00A67DA8" w:rsidP="003149E2">
            <w:pPr>
              <w:shd w:val="clear" w:color="auto" w:fill="E2DFCC" w:themeFill="background2"/>
              <w:spacing w:after="0"/>
              <w:rPr>
                <w:color w:val="E2DFCC" w:themeColor="background2"/>
              </w:rPr>
            </w:pPr>
          </w:p>
        </w:tc>
        <w:tc>
          <w:tcPr>
            <w:tcW w:w="804" w:type="dxa"/>
            <w:vMerge/>
            <w:shd w:val="clear" w:color="auto" w:fill="E2DFCC" w:themeFill="background2"/>
          </w:tcPr>
          <w:p w:rsidR="00A67DA8" w:rsidRDefault="00A67DA8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50" w:type="dxa"/>
            <w:vMerge/>
          </w:tcPr>
          <w:p w:rsidR="00A67DA8" w:rsidRDefault="00A67DA8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570" w:type="dxa"/>
            <w:gridSpan w:val="2"/>
            <w:vMerge/>
          </w:tcPr>
          <w:p w:rsidR="00A67DA8" w:rsidRDefault="00A67DA8" w:rsidP="003149E2">
            <w:pPr>
              <w:pStyle w:val="Subtitle"/>
              <w:shd w:val="clear" w:color="auto" w:fill="E2DFCC" w:themeFill="background2"/>
            </w:pPr>
          </w:p>
        </w:tc>
      </w:tr>
    </w:tbl>
    <w:p w:rsidR="0073157D" w:rsidRDefault="007B5ADE" w:rsidP="003149E2">
      <w:pPr>
        <w:shd w:val="clear" w:color="auto" w:fill="E2DFCC" w:themeFill="background2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4627055</wp:posOffset>
            </wp:positionH>
            <wp:positionV relativeFrom="paragraph">
              <wp:posOffset>-4984065</wp:posOffset>
            </wp:positionV>
            <wp:extent cx="3743960" cy="7752572"/>
            <wp:effectExtent l="0" t="0" r="8890" b="1270"/>
            <wp:wrapNone/>
            <wp:docPr id="4" name="Picture 4" descr="A black sign with white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484" cy="775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8"/>
        <w:gridCol w:w="882"/>
        <w:gridCol w:w="514"/>
        <w:gridCol w:w="2204"/>
        <w:gridCol w:w="4482"/>
      </w:tblGrid>
      <w:tr w:rsidR="00BD4B81" w:rsidTr="003149E2">
        <w:trPr>
          <w:trHeight w:hRule="exact" w:val="810"/>
          <w:jc w:val="center"/>
        </w:trPr>
        <w:tc>
          <w:tcPr>
            <w:tcW w:w="6318" w:type="dxa"/>
            <w:vMerge w:val="restart"/>
          </w:tcPr>
          <w:p w:rsidR="00BD4B81" w:rsidRPr="00513B19" w:rsidRDefault="00BD4B81" w:rsidP="003149E2">
            <w:pPr>
              <w:pStyle w:val="TOCHeading"/>
              <w:shd w:val="clear" w:color="auto" w:fill="E2DFCC" w:themeFill="background2"/>
            </w:pPr>
          </w:p>
          <w:p w:rsidR="00BB1CBA" w:rsidRPr="00BB1CBA" w:rsidRDefault="00BB1CBA" w:rsidP="009B4CC3">
            <w:pPr>
              <w:pStyle w:val="TOC2"/>
              <w:shd w:val="clear" w:color="auto" w:fill="E2DFCC" w:themeFill="background2"/>
            </w:pPr>
          </w:p>
        </w:tc>
        <w:tc>
          <w:tcPr>
            <w:tcW w:w="882" w:type="dxa"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shd w:val="clear" w:color="auto" w:fill="E2DFCC" w:themeFill="background2"/>
          </w:tcPr>
          <w:p w:rsidR="00BD4B81" w:rsidRDefault="00BE0B32" w:rsidP="003149E2">
            <w:pPr>
              <w:pStyle w:val="NoSpacing"/>
              <w:shd w:val="clear" w:color="auto" w:fill="E2DFCC" w:themeFill="background2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-13154</wp:posOffset>
                  </wp:positionH>
                  <wp:positionV relativeFrom="paragraph">
                    <wp:posOffset>-925286</wp:posOffset>
                  </wp:positionV>
                  <wp:extent cx="3739243" cy="7776757"/>
                  <wp:effectExtent l="0" t="0" r="0" b="0"/>
                  <wp:wrapNone/>
                  <wp:docPr id="6" name="Picture 6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07)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480" cy="778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86" w:type="dxa"/>
            <w:gridSpan w:val="2"/>
          </w:tcPr>
          <w:sdt>
            <w:sdtPr>
              <w:rPr>
                <w:b w:val="0"/>
                <w:color w:val="415717"/>
                <w:sz w:val="44"/>
              </w:rPr>
              <w:id w:val="-2038263924"/>
              <w:placeholder>
                <w:docPart w:val="1E26DE8BEB574CCAB4817350D15658D3"/>
              </w:placeholder>
              <w:temporary/>
              <w:showingPlcHdr/>
              <w15:appearance w15:val="hidden"/>
            </w:sdtPr>
            <w:sdtEndPr>
              <w:rPr>
                <w:b/>
                <w:color w:val="auto"/>
                <w:sz w:val="32"/>
              </w:rPr>
            </w:sdtEndPr>
            <w:sdtContent>
              <w:p w:rsidR="00513B19" w:rsidRPr="002C208D" w:rsidRDefault="00513B19" w:rsidP="003149E2">
                <w:pPr>
                  <w:pStyle w:val="Heading1"/>
                  <w:shd w:val="clear" w:color="auto" w:fill="E2DFCC" w:themeFill="background2"/>
                </w:pPr>
                <w:r w:rsidRPr="00605FA7">
                  <w:t>Our Products &amp; Services</w:t>
                </w:r>
              </w:p>
            </w:sdtContent>
          </w:sdt>
          <w:p w:rsidR="00BD4B81" w:rsidRDefault="00BD4B81" w:rsidP="003149E2">
            <w:pPr>
              <w:pStyle w:val="Heading2"/>
              <w:shd w:val="clear" w:color="auto" w:fill="E2DFCC" w:themeFill="background2"/>
            </w:pPr>
          </w:p>
        </w:tc>
      </w:tr>
      <w:tr w:rsidR="00BD4B81" w:rsidTr="003149E2">
        <w:trPr>
          <w:trHeight w:val="441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 w:val="restart"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 w:val="restart"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gridSpan w:val="2"/>
          </w:tcPr>
          <w:sdt>
            <w:sdtPr>
              <w:rPr>
                <w:sz w:val="18"/>
              </w:rPr>
              <w:id w:val="-1438518911"/>
              <w:placeholder>
                <w:docPart w:val="B94F04CCD1D14BBD8265DE9E7B4D8E65"/>
              </w:placeholder>
              <w:temporary/>
              <w:showingPlcHdr/>
              <w15:appearance w15:val="hidden"/>
            </w:sdtPr>
            <w:sdtContent>
              <w:p w:rsidR="00BD4B81" w:rsidRPr="002C208D" w:rsidRDefault="002C208D" w:rsidP="003149E2">
                <w:pPr>
                  <w:pStyle w:val="Heading2"/>
                  <w:shd w:val="clear" w:color="auto" w:fill="E2DFCC" w:themeFill="background2"/>
                  <w:rPr>
                    <w:rFonts w:eastAsiaTheme="minorEastAsia" w:cstheme="minorBidi"/>
                    <w:b w:val="0"/>
                    <w:bCs w:val="0"/>
                    <w:color w:val="000000" w:themeColor="text1"/>
                    <w:sz w:val="18"/>
                    <w:szCs w:val="20"/>
                  </w:rPr>
                </w:pPr>
                <w:r w:rsidRPr="001C6F65">
                  <w:t>Product or Service 1</w:t>
                </w:r>
              </w:p>
            </w:sdtContent>
          </w:sdt>
        </w:tc>
      </w:tr>
      <w:tr w:rsidR="00BD4B81" w:rsidTr="003149E2">
        <w:trPr>
          <w:trHeight w:val="1593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2204" w:type="dxa"/>
          </w:tcPr>
          <w:p w:rsidR="00BD4B81" w:rsidRPr="005762FE" w:rsidRDefault="001C6F65" w:rsidP="003149E2">
            <w:pPr>
              <w:pStyle w:val="NoSpacing"/>
              <w:shd w:val="clear" w:color="auto" w:fill="E2DFCC" w:themeFill="background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78B9B9" wp14:editId="5B24BF5E">
                      <wp:extent cx="1163955" cy="1261110"/>
                      <wp:effectExtent l="0" t="0" r="17145" b="15240"/>
                      <wp:docPr id="98" name="Group 9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59" name="Oval 59" descr="Worker at laptop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5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Oval 6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32C782" id="Group 98" o:spid="_x0000_s1026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">
                      <v:oval id="Oval 59" o:spid="_x0000_s1027" alt="Worker at laptop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" strokecolor="#99cb38 [3204]" strokeweight="1pt">
                        <v:fill r:id="rId16" o:title="Worker at laptop" recolor="t" rotate="t" type="frame"/>
                        <v:stroke joinstyle="miter"/>
                      </v:oval>
                      <v:oval id="Oval 63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hzA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BO7hzAwgAAANsAAAAPAAAA&#10;AAAAAAAAAAAAAAcCAABkcnMvZG93bnJldi54bWxQSwUGAAAAAAMAAwC3AAAA9gIAAAAA&#10;" filled="f" strokecolor="#99cb38 [3204]" strokeweight="1pt">
                        <v:stroke joinstyle="miter"/>
                      </v:oval>
                      <v:oval id="Oval 97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2" w:type="dxa"/>
            <w:vAlign w:val="center"/>
          </w:tcPr>
          <w:p w:rsidR="00BD4B81" w:rsidRDefault="00BD4B81" w:rsidP="009B4CC3">
            <w:pPr>
              <w:shd w:val="clear" w:color="auto" w:fill="E2DFCC" w:themeFill="background2"/>
            </w:pPr>
          </w:p>
        </w:tc>
      </w:tr>
      <w:tr w:rsidR="00BD4B81" w:rsidTr="003149E2">
        <w:trPr>
          <w:trHeight w:hRule="exact" w:val="621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gridSpan w:val="2"/>
          </w:tcPr>
          <w:sdt>
            <w:sdtPr>
              <w:rPr>
                <w:sz w:val="18"/>
              </w:rPr>
              <w:id w:val="904496654"/>
              <w:placeholder>
                <w:docPart w:val="22339D1412474BCD9FF1FBCA58E86011"/>
              </w:placeholder>
              <w:temporary/>
              <w:showingPlcHdr/>
              <w15:appearance w15:val="hidden"/>
            </w:sdtPr>
            <w:sdtContent>
              <w:p w:rsidR="00BD4B81" w:rsidRDefault="002C208D" w:rsidP="003149E2">
                <w:pPr>
                  <w:pStyle w:val="Heading2"/>
                  <w:shd w:val="clear" w:color="auto" w:fill="E2DFCC" w:themeFill="background2"/>
                </w:pPr>
                <w:r w:rsidRPr="002C208D">
                  <w:t>Product or Service 2</w:t>
                </w:r>
              </w:p>
            </w:sdtContent>
          </w:sdt>
        </w:tc>
      </w:tr>
      <w:tr w:rsidR="00BD4B81" w:rsidTr="003149E2">
        <w:trPr>
          <w:trHeight w:hRule="exact" w:val="2133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2204" w:type="dxa"/>
          </w:tcPr>
          <w:p w:rsidR="00BD4B81" w:rsidRDefault="001C6F65" w:rsidP="003149E2">
            <w:pPr>
              <w:pStyle w:val="NoSpacing"/>
              <w:shd w:val="clear" w:color="auto" w:fill="E2DFCC" w:themeFill="background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25165F" wp14:editId="2BCE6F9D">
                      <wp:extent cx="1163955" cy="1261110"/>
                      <wp:effectExtent l="0" t="0" r="17145" b="15240"/>
                      <wp:docPr id="101" name="Group 10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102" name="Oval 102" descr="IT lab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7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Oval 10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DE0AB7" id="Group 101" o:spid="_x0000_s1026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">
                      <v:oval id="Oval 102" o:spid="_x0000_s1027" alt="IT lab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" strokecolor="#99cb38 [3204]" strokeweight="1pt">
                        <v:fill r:id="rId18" o:title="IT lab" recolor="t" rotate="t" type="frame"/>
                        <v:stroke joinstyle="miter"/>
                      </v:oval>
                      <v:oval id="Oval 103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" filled="f" strokecolor="#99cb38 [3204]" strokeweight="1pt">
                        <v:stroke joinstyle="miter"/>
                      </v:oval>
                      <v:oval id="Oval 104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2" w:type="dxa"/>
            <w:vAlign w:val="center"/>
          </w:tcPr>
          <w:p w:rsidR="00BD4B81" w:rsidRDefault="00BD4B81" w:rsidP="003149E2">
            <w:pPr>
              <w:shd w:val="clear" w:color="auto" w:fill="E2DFCC" w:themeFill="background2"/>
            </w:pPr>
          </w:p>
        </w:tc>
      </w:tr>
      <w:tr w:rsidR="00BD4B81" w:rsidTr="00782B0B">
        <w:trPr>
          <w:trHeight w:hRule="exact" w:val="567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gridSpan w:val="2"/>
            <w:shd w:val="clear" w:color="auto" w:fill="FFFFFF" w:themeFill="background1"/>
          </w:tcPr>
          <w:p w:rsidR="00BD4B81" w:rsidRPr="00BD4B81" w:rsidRDefault="00BD4B81" w:rsidP="003149E2">
            <w:pPr>
              <w:pStyle w:val="Heading2"/>
              <w:shd w:val="clear" w:color="auto" w:fill="E2DFCC" w:themeFill="background2"/>
              <w:rPr>
                <w:rFonts w:eastAsiaTheme="minorEastAsia" w:cstheme="minorBidi"/>
                <w:color w:val="000000" w:themeColor="text1"/>
                <w:sz w:val="20"/>
                <w:szCs w:val="20"/>
              </w:rPr>
            </w:pPr>
          </w:p>
        </w:tc>
      </w:tr>
      <w:tr w:rsidR="00BD4B81" w:rsidTr="00782B0B">
        <w:trPr>
          <w:trHeight w:val="2250"/>
          <w:jc w:val="center"/>
        </w:trPr>
        <w:tc>
          <w:tcPr>
            <w:tcW w:w="6318" w:type="dxa"/>
            <w:vMerge/>
          </w:tcPr>
          <w:p w:rsidR="00BD4B81" w:rsidRDefault="00BD4B81" w:rsidP="003149E2">
            <w:pPr>
              <w:pStyle w:val="TOCHeading"/>
              <w:shd w:val="clear" w:color="auto" w:fill="E2DFCC" w:themeFill="background2"/>
            </w:pPr>
          </w:p>
        </w:tc>
        <w:tc>
          <w:tcPr>
            <w:tcW w:w="882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  <w:shd w:val="clear" w:color="auto" w:fill="E2DFCC" w:themeFill="background2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2204" w:type="dxa"/>
            <w:shd w:val="clear" w:color="auto" w:fill="FFFFFF" w:themeFill="background1"/>
          </w:tcPr>
          <w:p w:rsidR="00BD4B81" w:rsidRDefault="00BD4B81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4482" w:type="dxa"/>
            <w:shd w:val="clear" w:color="auto" w:fill="FFFFFF" w:themeFill="background1"/>
            <w:vAlign w:val="center"/>
          </w:tcPr>
          <w:p w:rsidR="00BD4B81" w:rsidRDefault="00BD4B81" w:rsidP="003149E2">
            <w:pPr>
              <w:shd w:val="clear" w:color="auto" w:fill="E2DFCC" w:themeFill="background2"/>
            </w:pPr>
            <w:bookmarkStart w:id="0" w:name="_GoBack"/>
            <w:bookmarkEnd w:id="0"/>
          </w:p>
        </w:tc>
      </w:tr>
      <w:tr w:rsidR="002709A2" w:rsidTr="003149E2">
        <w:trPr>
          <w:trHeight w:hRule="exact" w:val="270"/>
          <w:jc w:val="center"/>
        </w:trPr>
        <w:tc>
          <w:tcPr>
            <w:tcW w:w="6318" w:type="dxa"/>
          </w:tcPr>
          <w:p w:rsidR="002709A2" w:rsidRDefault="002709A2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shd w:val="clear" w:color="auto" w:fill="E2DFCC" w:themeFill="background2"/>
          </w:tcPr>
          <w:p w:rsidR="002709A2" w:rsidRDefault="002709A2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shd w:val="clear" w:color="auto" w:fill="E2DFCC" w:themeFill="background2"/>
          </w:tcPr>
          <w:p w:rsidR="002709A2" w:rsidRDefault="002709A2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gridSpan w:val="2"/>
            <w:vAlign w:val="bottom"/>
          </w:tcPr>
          <w:p w:rsidR="002709A2" w:rsidRDefault="005C5673" w:rsidP="003149E2">
            <w:pPr>
              <w:pStyle w:val="NoSpacing"/>
              <w:shd w:val="clear" w:color="auto" w:fill="E2DFCC" w:themeFill="background2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5</w:t>
            </w:r>
          </w:p>
        </w:tc>
      </w:tr>
    </w:tbl>
    <w:p w:rsidR="0073157D" w:rsidRPr="00BB1CBA" w:rsidRDefault="007B5ADE" w:rsidP="003149E2">
      <w:pPr>
        <w:shd w:val="clear" w:color="auto" w:fill="E2DFCC" w:themeFill="background2"/>
        <w:spacing w:after="0"/>
        <w:rPr>
          <w:color w:val="595959" w:themeColor="text1" w:themeTint="A6"/>
          <w:sz w:val="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EC5AF" wp14:editId="49C2C216">
                <wp:simplePos x="0" y="0"/>
                <wp:positionH relativeFrom="column">
                  <wp:posOffset>4173783</wp:posOffset>
                </wp:positionH>
                <wp:positionV relativeFrom="paragraph">
                  <wp:posOffset>-6859905</wp:posOffset>
                </wp:positionV>
                <wp:extent cx="459238" cy="8022680"/>
                <wp:effectExtent l="0" t="0" r="17145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38" cy="8022680"/>
                        </a:xfrm>
                        <a:prstGeom prst="rect">
                          <a:avLst/>
                        </a:prstGeom>
                        <a:solidFill>
                          <a:srgbClr val="1F2B45"/>
                        </a:solidFill>
                        <a:ln w="6350">
                          <a:solidFill>
                            <a:srgbClr val="2F3A5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4C6CE" id="Rectangle 19" o:spid="_x0000_s1026" style="position:absolute;margin-left:328.65pt;margin-top:-540.15pt;width:36.15pt;height:63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" fillcolor="#1f2b45" strokecolor="#2f3a53" strokeweight=".5pt"/>
            </w:pict>
          </mc:Fallback>
        </mc:AlternateContent>
      </w:r>
      <w:r w:rsidR="005F7CBF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429895</wp:posOffset>
            </wp:positionH>
            <wp:positionV relativeFrom="paragraph">
              <wp:posOffset>-6850355</wp:posOffset>
            </wp:positionV>
            <wp:extent cx="3744000" cy="7768648"/>
            <wp:effectExtent l="0" t="0" r="8890" b="3810"/>
            <wp:wrapNone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7768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7D" w:rsidRPr="00BB1CBA">
        <w:rPr>
          <w:sz w:val="4"/>
        </w:rP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8"/>
        <w:gridCol w:w="882"/>
        <w:gridCol w:w="514"/>
        <w:gridCol w:w="6686"/>
      </w:tblGrid>
      <w:tr w:rsidR="005762FE" w:rsidTr="003149E2">
        <w:trPr>
          <w:trHeight w:hRule="exact" w:val="810"/>
          <w:jc w:val="center"/>
        </w:trPr>
        <w:tc>
          <w:tcPr>
            <w:tcW w:w="6318" w:type="dxa"/>
            <w:vMerge w:val="restart"/>
            <w:shd w:val="clear" w:color="auto" w:fill="E2DFCC" w:themeFill="background2"/>
          </w:tcPr>
          <w:p w:rsidR="005762FE" w:rsidRPr="001C6F65" w:rsidRDefault="005762FE" w:rsidP="003149E2">
            <w:pPr>
              <w:shd w:val="clear" w:color="auto" w:fill="E2DFCC" w:themeFill="background2"/>
              <w:rPr>
                <w:sz w:val="18"/>
              </w:rPr>
            </w:pPr>
          </w:p>
        </w:tc>
        <w:tc>
          <w:tcPr>
            <w:tcW w:w="882" w:type="dxa"/>
            <w:vMerge w:val="restart"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 w:val="restart"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</w:tcPr>
          <w:p w:rsidR="005762FE" w:rsidRDefault="005762FE" w:rsidP="003149E2">
            <w:pPr>
              <w:pStyle w:val="Heading2"/>
              <w:shd w:val="clear" w:color="auto" w:fill="E2DFCC" w:themeFill="background2"/>
            </w:pPr>
          </w:p>
        </w:tc>
      </w:tr>
      <w:tr w:rsidR="005762FE" w:rsidTr="003149E2">
        <w:trPr>
          <w:trHeight w:hRule="exact" w:val="585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5762FE" w:rsidRDefault="005762FE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</w:tcPr>
          <w:p w:rsidR="005762FE" w:rsidRPr="005762FE" w:rsidRDefault="005762FE" w:rsidP="003149E2">
            <w:pPr>
              <w:pStyle w:val="Heading2"/>
              <w:shd w:val="clear" w:color="auto" w:fill="E2DFCC" w:themeFill="background2"/>
              <w:rPr>
                <w:rFonts w:eastAsiaTheme="minorEastAsia" w:cstheme="minorBidi"/>
                <w:b w:val="0"/>
                <w:bCs w:val="0"/>
                <w:color w:val="595959" w:themeColor="text1" w:themeTint="A6"/>
                <w:sz w:val="20"/>
                <w:szCs w:val="20"/>
              </w:rPr>
            </w:pPr>
          </w:p>
        </w:tc>
      </w:tr>
      <w:tr w:rsidR="001C6F65" w:rsidTr="003149E2">
        <w:trPr>
          <w:trHeight w:hRule="exact" w:val="1116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1C6F65" w:rsidRDefault="001C6F65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vAlign w:val="center"/>
          </w:tcPr>
          <w:p w:rsidR="001C6F65" w:rsidRPr="005762FE" w:rsidRDefault="001C6F65" w:rsidP="003149E2">
            <w:pPr>
              <w:shd w:val="clear" w:color="auto" w:fill="E2DFCC" w:themeFill="background2"/>
            </w:pPr>
          </w:p>
        </w:tc>
      </w:tr>
      <w:tr w:rsidR="005762FE" w:rsidTr="003149E2">
        <w:trPr>
          <w:trHeight w:hRule="exact" w:val="594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5762FE" w:rsidRDefault="005762FE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</w:tcPr>
          <w:p w:rsidR="005762FE" w:rsidRDefault="005762FE" w:rsidP="003149E2">
            <w:pPr>
              <w:pStyle w:val="Heading2"/>
              <w:shd w:val="clear" w:color="auto" w:fill="E2DFCC" w:themeFill="background2"/>
            </w:pPr>
          </w:p>
        </w:tc>
      </w:tr>
      <w:tr w:rsidR="001C6F65" w:rsidTr="003149E2">
        <w:trPr>
          <w:trHeight w:hRule="exact" w:val="1035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1C6F65" w:rsidRDefault="001C6F65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vAlign w:val="center"/>
          </w:tcPr>
          <w:p w:rsidR="001C6F65" w:rsidRPr="007F4E5C" w:rsidRDefault="001C6F65" w:rsidP="003149E2">
            <w:pPr>
              <w:shd w:val="clear" w:color="auto" w:fill="E2DFCC" w:themeFill="background2"/>
              <w:rPr>
                <w:sz w:val="18"/>
              </w:rPr>
            </w:pPr>
          </w:p>
        </w:tc>
      </w:tr>
      <w:tr w:rsidR="005762FE" w:rsidTr="003149E2">
        <w:trPr>
          <w:trHeight w:hRule="exact" w:val="567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5762FE" w:rsidRDefault="005762FE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5762FE" w:rsidRDefault="005762FE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</w:tcPr>
          <w:p w:rsidR="005762FE" w:rsidRPr="00BD4B81" w:rsidRDefault="00BE0B32" w:rsidP="003149E2">
            <w:pPr>
              <w:pStyle w:val="Heading2"/>
              <w:shd w:val="clear" w:color="auto" w:fill="E2DFCC" w:themeFill="background2"/>
              <w:rPr>
                <w:rFonts w:eastAsiaTheme="minorEastAsia" w:cstheme="minorBidi"/>
                <w:color w:val="000000" w:themeColor="text1"/>
                <w:sz w:val="20"/>
                <w:szCs w:val="20"/>
              </w:rPr>
            </w:pPr>
            <w:r>
              <w:rPr>
                <w:rFonts w:eastAsiaTheme="minorEastAsia" w:cstheme="minorBidi"/>
                <w:b w:val="0"/>
                <w:bCs w:val="0"/>
                <w:noProof/>
                <w:color w:val="595959" w:themeColor="text1" w:themeTint="A6"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-334101</wp:posOffset>
                  </wp:positionH>
                  <wp:positionV relativeFrom="paragraph">
                    <wp:posOffset>-3592849</wp:posOffset>
                  </wp:positionV>
                  <wp:extent cx="3743768" cy="7810688"/>
                  <wp:effectExtent l="0" t="0" r="9525" b="0"/>
                  <wp:wrapNone/>
                  <wp:docPr id="9" name="Picture 9" descr="A screenshot of a compute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13)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215" cy="781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C6F65" w:rsidTr="003149E2">
        <w:trPr>
          <w:trHeight w:hRule="exact" w:val="693"/>
          <w:jc w:val="center"/>
        </w:trPr>
        <w:tc>
          <w:tcPr>
            <w:tcW w:w="6318" w:type="dxa"/>
            <w:vMerge/>
            <w:shd w:val="clear" w:color="auto" w:fill="E2DFCC" w:themeFill="background2"/>
          </w:tcPr>
          <w:p w:rsidR="001C6F65" w:rsidRDefault="001C6F65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  <w:vMerge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vAlign w:val="center"/>
          </w:tcPr>
          <w:p w:rsidR="001C6F65" w:rsidRPr="00BB1CBA" w:rsidRDefault="001C6F65" w:rsidP="003149E2">
            <w:pPr>
              <w:shd w:val="clear" w:color="auto" w:fill="E2DFCC" w:themeFill="background2"/>
            </w:pPr>
          </w:p>
        </w:tc>
      </w:tr>
      <w:tr w:rsidR="001C6F65" w:rsidTr="003149E2">
        <w:trPr>
          <w:trHeight w:hRule="exact" w:val="3690"/>
          <w:jc w:val="center"/>
        </w:trPr>
        <w:tc>
          <w:tcPr>
            <w:tcW w:w="6318" w:type="dxa"/>
            <w:shd w:val="clear" w:color="auto" w:fill="E2DFCC" w:themeFill="background2"/>
            <w:vAlign w:val="center"/>
          </w:tcPr>
          <w:p w:rsidR="001C6F65" w:rsidRDefault="001C6F65" w:rsidP="003149E2">
            <w:pPr>
              <w:pStyle w:val="NoSpacing"/>
              <w:shd w:val="clear" w:color="auto" w:fill="E2DFCC" w:themeFill="background2"/>
              <w:jc w:val="center"/>
              <w:rPr>
                <w:rStyle w:val="PageNumber"/>
              </w:rPr>
            </w:pPr>
          </w:p>
        </w:tc>
        <w:tc>
          <w:tcPr>
            <w:tcW w:w="882" w:type="dxa"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vAlign w:val="center"/>
          </w:tcPr>
          <w:p w:rsidR="001C6F65" w:rsidRDefault="001C6F65" w:rsidP="003149E2">
            <w:pPr>
              <w:pStyle w:val="NoSpacing"/>
              <w:shd w:val="clear" w:color="auto" w:fill="E2DFCC" w:themeFill="background2"/>
              <w:jc w:val="center"/>
              <w:rPr>
                <w:rStyle w:val="PageNumber"/>
              </w:rPr>
            </w:pPr>
          </w:p>
        </w:tc>
      </w:tr>
      <w:tr w:rsidR="001C6F65" w:rsidTr="00BB1CBA">
        <w:trPr>
          <w:trHeight w:hRule="exact" w:val="270"/>
          <w:jc w:val="center"/>
        </w:trPr>
        <w:tc>
          <w:tcPr>
            <w:tcW w:w="6318" w:type="dxa"/>
          </w:tcPr>
          <w:p w:rsidR="001C6F65" w:rsidRDefault="00256DE0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  <w:r>
              <w:rPr>
                <w:rStyle w:val="PageNumber"/>
              </w:rPr>
              <w:t>4</w:t>
            </w:r>
          </w:p>
        </w:tc>
        <w:tc>
          <w:tcPr>
            <w:tcW w:w="882" w:type="dxa"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vAlign w:val="bottom"/>
          </w:tcPr>
          <w:p w:rsidR="001C6F65" w:rsidRDefault="001C6F65" w:rsidP="003149E2">
            <w:pPr>
              <w:pStyle w:val="NoSpacing"/>
              <w:shd w:val="clear" w:color="auto" w:fill="E2DFCC" w:themeFill="background2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1</w:t>
            </w:r>
          </w:p>
        </w:tc>
      </w:tr>
    </w:tbl>
    <w:p w:rsidR="007F4E5C" w:rsidRPr="00256DE0" w:rsidRDefault="009B4CC3" w:rsidP="003149E2">
      <w:pPr>
        <w:shd w:val="clear" w:color="auto" w:fill="E2DFCC" w:themeFill="background2"/>
        <w:spacing w:after="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F7BB33" wp14:editId="3AD54668">
                <wp:simplePos x="0" y="0"/>
                <wp:positionH relativeFrom="column">
                  <wp:posOffset>4159844</wp:posOffset>
                </wp:positionH>
                <wp:positionV relativeFrom="paragraph">
                  <wp:posOffset>-6939080</wp:posOffset>
                </wp:positionV>
                <wp:extent cx="472966" cy="8022680"/>
                <wp:effectExtent l="0" t="0" r="22860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966" cy="8022680"/>
                        </a:xfrm>
                        <a:prstGeom prst="rect">
                          <a:avLst/>
                        </a:prstGeom>
                        <a:solidFill>
                          <a:srgbClr val="1F2B45"/>
                        </a:solidFill>
                        <a:ln w="6350">
                          <a:solidFill>
                            <a:srgbClr val="2F3A5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697EC" id="Rectangle 12" o:spid="_x0000_s1026" style="position:absolute;margin-left:327.55pt;margin-top:-546.4pt;width:37.25pt;height:631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" fillcolor="#1f2b45" strokecolor="#2f3a53" strokeweight="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432354</wp:posOffset>
            </wp:positionH>
            <wp:positionV relativeFrom="paragraph">
              <wp:posOffset>-6857365</wp:posOffset>
            </wp:positionV>
            <wp:extent cx="3743960" cy="7769225"/>
            <wp:effectExtent l="0" t="0" r="8890" b="3175"/>
            <wp:wrapNone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E5C" w:rsidRPr="00256DE0">
        <w:rPr>
          <w:sz w:val="2"/>
        </w:rP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8"/>
        <w:gridCol w:w="882"/>
        <w:gridCol w:w="514"/>
        <w:gridCol w:w="6686"/>
      </w:tblGrid>
      <w:tr w:rsidR="001C6F65" w:rsidTr="005F7CBF">
        <w:trPr>
          <w:trHeight w:val="9216"/>
          <w:jc w:val="center"/>
        </w:trPr>
        <w:tc>
          <w:tcPr>
            <w:tcW w:w="6318" w:type="dxa"/>
          </w:tcPr>
          <w:p w:rsidR="001C6F65" w:rsidRPr="002C208D" w:rsidRDefault="007C66F7" w:rsidP="003149E2">
            <w:pPr>
              <w:shd w:val="clear" w:color="auto" w:fill="E2DFCC" w:themeFill="background2"/>
              <w:rPr>
                <w:sz w:val="18"/>
              </w:rPr>
            </w:pPr>
            <w:r>
              <w:rPr>
                <w:noProof/>
                <w:sz w:val="18"/>
              </w:rPr>
              <w:lastRenderedPageBreak/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350308</wp:posOffset>
                  </wp:positionH>
                  <wp:positionV relativeFrom="paragraph">
                    <wp:posOffset>-897255</wp:posOffset>
                  </wp:positionV>
                  <wp:extent cx="3744000" cy="7832941"/>
                  <wp:effectExtent l="0" t="0" r="8890" b="0"/>
                  <wp:wrapNone/>
                  <wp:docPr id="10" name="Picture 10" descr="A screenshot of a compute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110)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783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82" w:type="dxa"/>
          </w:tcPr>
          <w:p w:rsidR="001C6F65" w:rsidRDefault="009B4CC3" w:rsidP="003149E2">
            <w:pPr>
              <w:pStyle w:val="NoSpacing"/>
              <w:shd w:val="clear" w:color="auto" w:fill="E2DFCC" w:themeFill="background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53C60F" wp14:editId="1BE1F78E">
                      <wp:simplePos x="0" y="0"/>
                      <wp:positionH relativeFrom="column">
                        <wp:posOffset>80170</wp:posOffset>
                      </wp:positionH>
                      <wp:positionV relativeFrom="paragraph">
                        <wp:posOffset>-977462</wp:posOffset>
                      </wp:positionV>
                      <wp:extent cx="485177" cy="8022680"/>
                      <wp:effectExtent l="0" t="0" r="10160" b="1651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177" cy="8022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2B45"/>
                              </a:solidFill>
                              <a:ln w="6350">
                                <a:solidFill>
                                  <a:srgbClr val="2F3A5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D8BB1" id="Rectangle 13" o:spid="_x0000_s1026" style="position:absolute;margin-left:6.3pt;margin-top:-76.95pt;width:38.2pt;height:63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" fillcolor="#1f2b45" strokecolor="#2f3a53" strokeweight=".5pt"/>
                  </w:pict>
                </mc:Fallback>
              </mc:AlternateContent>
            </w:r>
          </w:p>
        </w:tc>
        <w:tc>
          <w:tcPr>
            <w:tcW w:w="514" w:type="dxa"/>
          </w:tcPr>
          <w:p w:rsidR="001C6F65" w:rsidRDefault="001C6F65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  <w:shd w:val="clear" w:color="auto" w:fill="E2DFCC" w:themeFill="background2"/>
          </w:tcPr>
          <w:p w:rsidR="001C6F65" w:rsidRPr="002C208D" w:rsidRDefault="00BE0B32" w:rsidP="003149E2">
            <w:pPr>
              <w:pStyle w:val="Heading1"/>
              <w:shd w:val="clear" w:color="auto" w:fill="E2DFCC" w:themeFill="background2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-329596</wp:posOffset>
                  </wp:positionH>
                  <wp:positionV relativeFrom="paragraph">
                    <wp:posOffset>-981967</wp:posOffset>
                  </wp:positionV>
                  <wp:extent cx="3743720" cy="7821295"/>
                  <wp:effectExtent l="0" t="0" r="9525" b="8255"/>
                  <wp:wrapNone/>
                  <wp:docPr id="11" name="Picture 11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111)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97" cy="78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C6F65" w:rsidRDefault="001C6F65" w:rsidP="003149E2">
            <w:pPr>
              <w:pStyle w:val="Heading2"/>
              <w:shd w:val="clear" w:color="auto" w:fill="E2DFCC" w:themeFill="background2"/>
              <w:rPr>
                <w:color w:val="000000" w:themeColor="text1"/>
                <w:sz w:val="24"/>
              </w:rPr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1C6F65" w:rsidRDefault="001C6F65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BE0B32" w:rsidP="00EA02FB">
            <w:pPr>
              <w:shd w:val="clear" w:color="auto" w:fill="E2DFCC" w:themeFill="background2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-323215</wp:posOffset>
                  </wp:positionH>
                  <wp:positionV relativeFrom="paragraph">
                    <wp:posOffset>-905934</wp:posOffset>
                  </wp:positionV>
                  <wp:extent cx="3743325" cy="7755043"/>
                  <wp:effectExtent l="0" t="0" r="0" b="0"/>
                  <wp:wrapNone/>
                  <wp:docPr id="14" name="Picture 14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9)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965" cy="775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-4556548</wp:posOffset>
                  </wp:positionH>
                  <wp:positionV relativeFrom="paragraph">
                    <wp:posOffset>-914400</wp:posOffset>
                  </wp:positionV>
                  <wp:extent cx="3743325" cy="7763722"/>
                  <wp:effectExtent l="0" t="0" r="0" b="8890"/>
                  <wp:wrapNone/>
                  <wp:docPr id="16" name="Picture 16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(112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354" cy="776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EA02FB" w:rsidRDefault="00EA02FB" w:rsidP="00EA02FB">
            <w:pPr>
              <w:shd w:val="clear" w:color="auto" w:fill="E2DFCC" w:themeFill="background2"/>
            </w:pPr>
          </w:p>
          <w:p w:rsidR="00BB1CBA" w:rsidRDefault="00BB1CBA" w:rsidP="003149E2">
            <w:pPr>
              <w:shd w:val="clear" w:color="auto" w:fill="E2DFCC" w:themeFill="background2"/>
              <w:jc w:val="center"/>
            </w:pPr>
          </w:p>
          <w:p w:rsidR="00BB1CBA" w:rsidRDefault="00BB1CBA" w:rsidP="003149E2">
            <w:pPr>
              <w:shd w:val="clear" w:color="auto" w:fill="E2DFCC" w:themeFill="background2"/>
              <w:jc w:val="center"/>
            </w:pPr>
          </w:p>
          <w:p w:rsidR="00BB1CBA" w:rsidRDefault="00BB1CBA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Default="00822B6C" w:rsidP="003149E2">
            <w:pPr>
              <w:shd w:val="clear" w:color="auto" w:fill="E2DFCC" w:themeFill="background2"/>
              <w:jc w:val="center"/>
            </w:pPr>
          </w:p>
          <w:p w:rsidR="00822B6C" w:rsidRPr="002C208D" w:rsidRDefault="00822B6C" w:rsidP="005F7CBF">
            <w:pPr>
              <w:shd w:val="clear" w:color="auto" w:fill="E2DFCC" w:themeFill="background2"/>
            </w:pPr>
          </w:p>
        </w:tc>
      </w:tr>
      <w:tr w:rsidR="002709A2" w:rsidTr="001C6F65">
        <w:trPr>
          <w:trHeight w:hRule="exact" w:val="288"/>
          <w:jc w:val="center"/>
        </w:trPr>
        <w:tc>
          <w:tcPr>
            <w:tcW w:w="6318" w:type="dxa"/>
          </w:tcPr>
          <w:p w:rsidR="002709A2" w:rsidRDefault="005C5673" w:rsidP="003149E2">
            <w:pPr>
              <w:pStyle w:val="NoSpacing"/>
              <w:shd w:val="clear" w:color="auto" w:fill="E2DFCC" w:themeFill="background2"/>
              <w:rPr>
                <w:rStyle w:val="PageNumber"/>
              </w:rPr>
            </w:pPr>
            <w:r>
              <w:rPr>
                <w:rStyle w:val="PageNumber"/>
              </w:rPr>
              <w:t>2</w:t>
            </w:r>
          </w:p>
        </w:tc>
        <w:tc>
          <w:tcPr>
            <w:tcW w:w="882" w:type="dxa"/>
          </w:tcPr>
          <w:p w:rsidR="002709A2" w:rsidRDefault="002709A2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514" w:type="dxa"/>
          </w:tcPr>
          <w:p w:rsidR="002709A2" w:rsidRDefault="002709A2" w:rsidP="003149E2">
            <w:pPr>
              <w:pStyle w:val="NoSpacing"/>
              <w:shd w:val="clear" w:color="auto" w:fill="E2DFCC" w:themeFill="background2"/>
            </w:pPr>
          </w:p>
        </w:tc>
        <w:tc>
          <w:tcPr>
            <w:tcW w:w="6686" w:type="dxa"/>
          </w:tcPr>
          <w:p w:rsidR="002709A2" w:rsidRDefault="005C5673" w:rsidP="003149E2">
            <w:pPr>
              <w:pStyle w:val="NoSpacing"/>
              <w:shd w:val="clear" w:color="auto" w:fill="E2DFCC" w:themeFill="background2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3</w:t>
            </w:r>
          </w:p>
        </w:tc>
      </w:tr>
    </w:tbl>
    <w:p w:rsidR="002709A2" w:rsidRPr="007F4E5C" w:rsidRDefault="009B4CC3" w:rsidP="003149E2">
      <w:pPr>
        <w:pStyle w:val="NoSpacing"/>
        <w:shd w:val="clear" w:color="auto" w:fill="E2DFCC" w:themeFill="background2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E675BD" wp14:editId="203FACFA">
                <wp:simplePos x="0" y="0"/>
                <wp:positionH relativeFrom="column">
                  <wp:posOffset>4151671</wp:posOffset>
                </wp:positionH>
                <wp:positionV relativeFrom="paragraph">
                  <wp:posOffset>-7243670</wp:posOffset>
                </wp:positionV>
                <wp:extent cx="499888" cy="8022680"/>
                <wp:effectExtent l="0" t="0" r="1460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88" cy="8022680"/>
                        </a:xfrm>
                        <a:prstGeom prst="rect">
                          <a:avLst/>
                        </a:prstGeom>
                        <a:solidFill>
                          <a:srgbClr val="1F2B45"/>
                        </a:solidFill>
                        <a:ln w="6350">
                          <a:solidFill>
                            <a:srgbClr val="2F3A5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7095" id="Rectangle 17" o:spid="_x0000_s1026" style="position:absolute;margin-left:326.9pt;margin-top:-570.35pt;width:39.35pt;height:63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" fillcolor="#1f2b45" strokecolor="#2f3a53" strokeweight=".5pt"/>
            </w:pict>
          </mc:Fallback>
        </mc:AlternateContent>
      </w:r>
    </w:p>
    <w:sectPr w:rsidR="002709A2" w:rsidRPr="007F4E5C" w:rsidSect="00256DE0">
      <w:headerReference w:type="first" r:id="rId26"/>
      <w:pgSz w:w="15840" w:h="12240" w:orient="landscape" w:code="1"/>
      <w:pgMar w:top="1440" w:right="720" w:bottom="720" w:left="720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42C" w:rsidRDefault="00FA642C" w:rsidP="009966C9">
      <w:pPr>
        <w:spacing w:after="0" w:line="240" w:lineRule="auto"/>
      </w:pPr>
      <w:r>
        <w:separator/>
      </w:r>
    </w:p>
  </w:endnote>
  <w:endnote w:type="continuationSeparator" w:id="0">
    <w:p w:rsidR="00FA642C" w:rsidRDefault="00FA642C" w:rsidP="0099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42C" w:rsidRDefault="00FA642C" w:rsidP="009966C9">
      <w:pPr>
        <w:spacing w:after="0" w:line="240" w:lineRule="auto"/>
      </w:pPr>
      <w:r>
        <w:separator/>
      </w:r>
    </w:p>
  </w:footnote>
  <w:footnote w:type="continuationSeparator" w:id="0">
    <w:p w:rsidR="00FA642C" w:rsidRDefault="00FA642C" w:rsidP="00996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2FB" w:rsidRDefault="00EA02F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4BEF58C" wp14:editId="6A1C4F8D">
              <wp:simplePos x="0" y="0"/>
              <mc:AlternateContent>
                <mc:Choice Requires="wp14">
                  <wp:positionH relativeFrom="page">
                    <wp14:pctPosHOffset>20300</wp14:pctPosHOffset>
                  </wp:positionH>
                </mc:Choice>
                <mc:Fallback>
                  <wp:positionH relativeFrom="page">
                    <wp:posOffset>2041525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2900</wp14:pctPosVOffset>
                  </wp:positionV>
                </mc:Choice>
                <mc:Fallback>
                  <wp:positionV relativeFrom="page">
                    <wp:posOffset>224790</wp:posOffset>
                  </wp:positionV>
                </mc:Fallback>
              </mc:AlternateContent>
              <wp:extent cx="7616949" cy="7315200"/>
              <wp:effectExtent l="0" t="0" r="5715" b="1270"/>
              <wp:wrapNone/>
              <wp:docPr id="46" name="Group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6949" cy="7315200"/>
                        <a:chOff x="211657" y="0"/>
                        <a:chExt cx="7616611" cy="7315200"/>
                      </a:xfrm>
                    </wpg:grpSpPr>
                    <wps:wsp>
                      <wps:cNvPr id="47" name="Rectangle 47"/>
                      <wps:cNvSpPr/>
                      <wps:spPr>
                        <a:xfrm>
                          <a:off x="3310467" y="0"/>
                          <a:ext cx="2714625" cy="7315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02FB" w:rsidRDefault="00EA02FB" w:rsidP="00EB0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8" name="Group 48"/>
                      <wpg:cNvGrpSpPr/>
                      <wpg:grpSpPr>
                        <a:xfrm>
                          <a:off x="211657" y="1193800"/>
                          <a:ext cx="7616611" cy="5553468"/>
                          <a:chOff x="211657" y="0"/>
                          <a:chExt cx="7616611" cy="5553468"/>
                        </a:xfrm>
                      </wpg:grpSpPr>
                      <wps:wsp>
                        <wps:cNvPr id="49" name="Oval 49"/>
                        <wps:cNvSpPr/>
                        <wps:spPr>
                          <a:xfrm>
                            <a:off x="2472266" y="0"/>
                            <a:ext cx="358140" cy="35814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 descr="Circle Graphic" title="Circle Graphic"/>
                        <wpg:cNvGrpSpPr/>
                        <wpg:grpSpPr>
                          <a:xfrm>
                            <a:off x="3708388" y="956733"/>
                            <a:ext cx="4119880" cy="4567399"/>
                            <a:chOff x="-1373758" y="-420771"/>
                            <a:chExt cx="4718124" cy="5229626"/>
                          </a:xfrm>
                        </wpg:grpSpPr>
                        <wps:wsp>
                          <wps:cNvPr id="51" name="Oval 51"/>
                          <wps:cNvSpPr/>
                          <wps:spPr>
                            <a:xfrm>
                              <a:off x="-930456" y="-420771"/>
                              <a:ext cx="3707311" cy="370728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2574111" y="4038600"/>
                              <a:ext cx="770255" cy="77025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Oval 53"/>
                          <wps:cNvSpPr/>
                          <wps:spPr>
                            <a:xfrm>
                              <a:off x="457200" y="45720"/>
                              <a:ext cx="412339" cy="412339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 descr="workers working on laptop" title="workers working on laptop"/>
                          <wps:cNvSpPr/>
                          <wps:spPr>
                            <a:xfrm>
                              <a:off x="-781840" y="-272155"/>
                              <a:ext cx="3450744" cy="3450724"/>
                            </a:xfrm>
                            <a:prstGeom prst="ellipse">
                              <a:avLst/>
                            </a:prstGeom>
                            <a:blipFill>
                              <a:blip r:embed="rId1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2">
                                        <a14:imgEffect>
                                          <a14:saturation sat="0"/>
                                        </a14:imgEffect>
                                        <a14:imgEffect>
                                          <a14:brightnessContrast bright="2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>
                                <a:fillRect l="-34484" t="-815" r="-21673" b="-2283"/>
                              </a:stretch>
                            </a:blip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2711271" y="3535680"/>
                              <a:ext cx="125095" cy="125095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974394" y="3477107"/>
                              <a:ext cx="1207345" cy="120738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191765" y="3680931"/>
                              <a:ext cx="780313" cy="780435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507311" y="2407920"/>
                              <a:ext cx="1757045" cy="175704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Oval 59"/>
                          <wps:cNvSpPr/>
                          <wps:spPr>
                            <a:xfrm>
                              <a:off x="2269311" y="0"/>
                              <a:ext cx="1035685" cy="10356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-1373758" y="446543"/>
                              <a:ext cx="281482" cy="28148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211657" y="2980267"/>
                            <a:ext cx="2573201" cy="2573201"/>
                            <a:chOff x="319657" y="0"/>
                            <a:chExt cx="3886200" cy="38862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319657" y="0"/>
                              <a:ext cx="3886200" cy="3886200"/>
                              <a:chOff x="319657" y="0"/>
                              <a:chExt cx="3886200" cy="3886200"/>
                            </a:xfrm>
                          </wpg:grpSpPr>
                          <wps:wsp>
                            <wps:cNvPr id="2" name="Oval 63" descr="city scape" title="city scape"/>
                            <wps:cNvSpPr>
                              <a:spLocks noChangeAspect="1"/>
                            </wps:cNvSpPr>
                            <wps:spPr>
                              <a:xfrm>
                                <a:off x="319657" y="0"/>
                                <a:ext cx="3886200" cy="3886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 descr="employee at software company" title="employee at software company"/>
                            <wps:cNvSpPr/>
                            <wps:spPr>
                              <a:xfrm>
                                <a:off x="469000" y="155499"/>
                                <a:ext cx="3615056" cy="361505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3"/>
                                <a:srcRect/>
                                <a:stretch>
                                  <a:fillRect l="-3550" r="30" b="-6572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Oval 65"/>
                          <wps:cNvSpPr/>
                          <wps:spPr>
                            <a:xfrm>
                              <a:off x="3297988" y="2834640"/>
                              <a:ext cx="796213" cy="7962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75700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group w14:anchorId="44BEF58C" id="Group 46" o:spid="_x0000_s1026" style="position:absolute;margin-left:0;margin-top:0;width:599.75pt;height:8in;z-index:251687936;mso-width-percent:757;mso-height-percent:941;mso-left-percent:203;mso-top-percent:29;mso-position-horizontal-relative:page;mso-position-vertical-relative:page;mso-width-percent:757;mso-height-percent:941;mso-left-percent:203;mso-top-percent:29" coordorigin="2116" coordsize="76166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">
              <v:rect id="Rectangle 47" o:spid="_x0000_s1027" style="position:absolute;left:33104;width:27146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" fillcolor="black [3213]" stroked="f" strokeweight="1pt">
                <v:textbox>
                  <w:txbxContent>
                    <w:p w:rsidR="00EA02FB" w:rsidRDefault="00EA02FB" w:rsidP="00EB0C72">
                      <w:pPr>
                        <w:jc w:val="center"/>
                      </w:pPr>
                    </w:p>
                  </w:txbxContent>
                </v:textbox>
              </v:rect>
              <v:group id="Group 48" o:spid="_x0000_s1028" style="position:absolute;left:2116;top:11938;width:76166;height:55534" coordorigin="2116" coordsize="76166,5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oval id="Oval 49" o:spid="_x0000_s1029" style="position:absolute;left:24722;width:3582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" fillcolor="#99cb38 [3204]" stroked="f" strokeweight="1pt">
                  <v:stroke joinstyle="miter"/>
                </v:oval>
                <v:group id="Group 50" o:spid="_x0000_s1030" alt="Circle Graphic" style="position:absolute;left:37083;top:9567;width:41199;height:45674" coordorigin="-13737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oval id="Oval 51" o:spid="_x0000_s1031" style="position:absolute;left:-9304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2RwwAAANsAAAAPAAAAZHJzL2Rvd25yZXYueG1sRI/RasJA&#10;FETfC/7DcoW+1U0EWx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HxztkcMAAADbAAAADwAA&#10;AAAAAAAAAAAAAAAHAgAAZHJzL2Rvd25yZXYueG1sUEsFBgAAAAADAAMAtwAAAPcCAAAAAA==&#10;" filled="f" strokecolor="#99cb38 [3204]" strokeweight="1pt">
                    <v:stroke joinstyle="miter"/>
                  </v:oval>
                  <v:oval id="Oval 52" o:spid="_x0000_s1032" style="position:absolute;left:25741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" fillcolor="#63a537 [3205]" stroked="f" strokeweight="1pt">
                    <v:stroke joinstyle="miter"/>
                  </v:oval>
                  <v:oval id="Oval 53" o:spid="_x0000_s1033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" fillcolor="#37a76f [3206]" stroked="f" strokeweight="1pt">
                    <v:stroke joinstyle="miter"/>
                  </v:oval>
                  <v:oval id="Oval 54" o:spid="_x0000_s1034" alt="workers working on laptop" style="position:absolute;left:-7818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" stroked="f" strokeweight="1pt">
                    <v:fill r:id="rId4" o:title="workers working on laptop" recolor="t" rotate="t" type="frame"/>
                    <v:stroke joinstyle="miter"/>
                  </v:oval>
                  <v:oval id="Oval 55" o:spid="_x0000_s1035" style="position:absolute;left:27112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" fillcolor="#37a76f [3206]" stroked="f" strokeweight="1pt">
                    <v:stroke joinstyle="miter"/>
                  </v:oval>
                  <v:oval id="Oval 56" o:spid="_x0000_s1036" style="position:absolute;left:9743;top:34771;width:12074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Xl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" filled="f" strokecolor="#99cb38 [3204]" strokeweight="1pt">
                    <v:stroke joinstyle="miter"/>
                  </v:oval>
                  <v:oval id="Oval 57" o:spid="_x0000_s1037" style="position:absolute;left:11917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" fillcolor="#455f51 [3215]" stroked="f" strokeweight="1pt">
                    <v:stroke joinstyle="miter"/>
                  </v:oval>
                  <v:oval id="Oval 58" o:spid="_x0000_s1038" style="position:absolute;left:15073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" filled="f" strokecolor="#99cb38 [3204]" strokeweight="1pt">
                    <v:stroke joinstyle="miter"/>
                  </v:oval>
                  <v:oval id="Oval 59" o:spid="_x0000_s1039" style="position:absolute;left:22693;width:10356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" filled="f" strokecolor="#99cb38 [3204]" strokeweight="1pt">
                    <v:stroke joinstyle="miter"/>
                  </v:oval>
                  <v:oval id="Oval 60" o:spid="_x0000_s1040" style="position:absolute;left:-13737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" fillcolor="#63a537 [3205]" stroked="f" strokeweight="1pt">
                    <v:stroke joinstyle="miter"/>
                  </v:oval>
                </v:group>
                <v:group id="Group 61" o:spid="_x0000_s1041" style="position:absolute;left:2116;top:29802;width:25732;height:25732" coordorigin="319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62" o:spid="_x0000_s1042" style="position:absolute;left:3196;width:38862;height:38862" coordorigin="319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oval id="Oval 63" o:spid="_x0000_s1043" alt="city scape" style="position:absolute;left:3196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" filled="f" strokecolor="#99cb38 [3204]" strokeweight="1pt">
                      <v:stroke joinstyle="miter"/>
                      <v:path arrowok="t"/>
                      <o:lock v:ext="edit" aspectratio="t"/>
                    </v:oval>
                    <v:oval id="Oval 64" o:spid="_x0000_s1044" alt="employee at software company" style="position:absolute;left:4690;top:1554;width:36150;height:36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" stroked="f" strokeweight="1pt">
                      <v:fill r:id="rId5" o:title="employee at software company" recolor="t" rotate="t" type="frame"/>
                      <v:stroke joinstyle="miter"/>
                    </v:oval>
                  </v:group>
                  <v:oval id="Oval 65" o:spid="_x0000_s1045" style="position:absolute;left:32979;top:28346;width:7963;height:7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Ev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CuSyEvwgAAANsAAAAPAAAA&#10;AAAAAAAAAAAAAAcCAABkcnMvZG93bnJldi54bWxQSwUGAAAAAAMAAwC3AAAA9gIAAAAA&#10;" filled="f" strokecolor="#99cb38 [3204]" strokeweight="1pt">
                    <v:stroke joinstyle="miter"/>
                  </v:oval>
                </v:group>
              </v:group>
              <w10:wrap anchorx="page" anchory="page"/>
            </v:group>
          </w:pict>
        </mc:Fallback>
      </mc:AlternateContent>
    </w:r>
    <w:r w:rsidRPr="006B724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74CDF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7E2249CC"/>
    <w:lvl w:ilvl="0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  <w:color w:val="63A537" w:themeColor="accent2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E2"/>
    <w:rsid w:val="000C24C9"/>
    <w:rsid w:val="001066A5"/>
    <w:rsid w:val="00163634"/>
    <w:rsid w:val="001C6F65"/>
    <w:rsid w:val="001E306E"/>
    <w:rsid w:val="002226A1"/>
    <w:rsid w:val="00224692"/>
    <w:rsid w:val="00256DE0"/>
    <w:rsid w:val="00265D02"/>
    <w:rsid w:val="002709A2"/>
    <w:rsid w:val="002C208D"/>
    <w:rsid w:val="002E745C"/>
    <w:rsid w:val="003149E2"/>
    <w:rsid w:val="004C0CA5"/>
    <w:rsid w:val="004E7009"/>
    <w:rsid w:val="00513B19"/>
    <w:rsid w:val="00514278"/>
    <w:rsid w:val="00524D46"/>
    <w:rsid w:val="005762FE"/>
    <w:rsid w:val="00593491"/>
    <w:rsid w:val="005C42AF"/>
    <w:rsid w:val="005C5673"/>
    <w:rsid w:val="005D6E77"/>
    <w:rsid w:val="005E3F3C"/>
    <w:rsid w:val="005F562C"/>
    <w:rsid w:val="005F7CBF"/>
    <w:rsid w:val="00623E97"/>
    <w:rsid w:val="006751C1"/>
    <w:rsid w:val="006A39E8"/>
    <w:rsid w:val="006B7247"/>
    <w:rsid w:val="0073157D"/>
    <w:rsid w:val="00782B0B"/>
    <w:rsid w:val="007B5ADE"/>
    <w:rsid w:val="007C66F7"/>
    <w:rsid w:val="007F4E5C"/>
    <w:rsid w:val="00822B6C"/>
    <w:rsid w:val="00827DA6"/>
    <w:rsid w:val="009966C9"/>
    <w:rsid w:val="009B4CC3"/>
    <w:rsid w:val="009C7459"/>
    <w:rsid w:val="009D53F8"/>
    <w:rsid w:val="00A02CDE"/>
    <w:rsid w:val="00A67DA8"/>
    <w:rsid w:val="00B35D13"/>
    <w:rsid w:val="00B44159"/>
    <w:rsid w:val="00BA2D13"/>
    <w:rsid w:val="00BB1CBA"/>
    <w:rsid w:val="00BB2D74"/>
    <w:rsid w:val="00BC684A"/>
    <w:rsid w:val="00BD4B81"/>
    <w:rsid w:val="00BE0B32"/>
    <w:rsid w:val="00BF7360"/>
    <w:rsid w:val="00C548FC"/>
    <w:rsid w:val="00C55F96"/>
    <w:rsid w:val="00C82F46"/>
    <w:rsid w:val="00C956B3"/>
    <w:rsid w:val="00CA4811"/>
    <w:rsid w:val="00CE6971"/>
    <w:rsid w:val="00D06340"/>
    <w:rsid w:val="00DC10E0"/>
    <w:rsid w:val="00DC21ED"/>
    <w:rsid w:val="00E60898"/>
    <w:rsid w:val="00E6133D"/>
    <w:rsid w:val="00E62918"/>
    <w:rsid w:val="00E9637B"/>
    <w:rsid w:val="00EA02FB"/>
    <w:rsid w:val="00EB0C72"/>
    <w:rsid w:val="00EC39AB"/>
    <w:rsid w:val="00F959CC"/>
    <w:rsid w:val="00FA4635"/>
    <w:rsid w:val="00FA642C"/>
    <w:rsid w:val="00FE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qFormat/>
    <w:rsid w:val="00C82F46"/>
    <w:pPr>
      <w:spacing w:line="269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CBA"/>
    <w:pPr>
      <w:keepNext/>
      <w:keepLines/>
      <w:shd w:val="clear" w:color="auto" w:fill="99CB38" w:themeFill="accent1"/>
      <w:spacing w:before="240" w:after="2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6F65"/>
    <w:pPr>
      <w:keepNext/>
      <w:keepLines/>
      <w:spacing w:before="240" w:after="120" w:line="240" w:lineRule="auto"/>
      <w:contextualSpacing/>
      <w:outlineLvl w:val="1"/>
    </w:pPr>
    <w:rPr>
      <w:rFonts w:eastAsiaTheme="majorEastAsia" w:cstheme="majorBidi"/>
      <w:b/>
      <w:b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rsid w:val="00B441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32"/>
      <w:szCs w:val="22"/>
    </w:rPr>
  </w:style>
  <w:style w:type="paragraph" w:styleId="Heading4">
    <w:name w:val="heading 4"/>
    <w:basedOn w:val="Normal"/>
    <w:next w:val="Normal"/>
    <w:link w:val="Heading4Char"/>
    <w:uiPriority w:val="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rsid w:val="00A67DA8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character" w:customStyle="1" w:styleId="TitleChar">
    <w:name w:val="Title Char"/>
    <w:basedOn w:val="DefaultParagraphFont"/>
    <w:link w:val="Title"/>
    <w:uiPriority w:val="2"/>
    <w:rsid w:val="00A67DA8"/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rsid w:val="00A67DA8"/>
    <w:pPr>
      <w:numPr>
        <w:ilvl w:val="1"/>
      </w:numPr>
      <w:spacing w:before="60" w:after="0" w:line="240" w:lineRule="auto"/>
    </w:pPr>
    <w:rPr>
      <w:b/>
      <w:bCs/>
      <w:color w:val="FFFFFF" w:themeColor="background1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sid w:val="00A67DA8"/>
    <w:rPr>
      <w:b/>
      <w:bCs/>
      <w:color w:val="FFFFFF" w:themeColor="background1"/>
      <w:sz w:val="24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44159"/>
    <w:rPr>
      <w:rFonts w:asciiTheme="majorHAnsi" w:eastAsiaTheme="majorEastAsia" w:hAnsiTheme="majorHAnsi" w:cstheme="majorBidi"/>
      <w:b/>
      <w:bCs/>
      <w:color w:val="000000" w:themeColor="text1"/>
      <w:sz w:val="3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C6F65"/>
    <w:rPr>
      <w:rFonts w:eastAsiaTheme="majorEastAsia" w:cstheme="majorBidi"/>
      <w:b/>
      <w:bCs/>
      <w:color w:val="auto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rsid w:val="00A67DA8"/>
    <w:pPr>
      <w:spacing w:before="120" w:after="0" w:line="240" w:lineRule="auto"/>
      <w:contextualSpacing/>
    </w:pPr>
    <w:rPr>
      <w:rFonts w:asciiTheme="majorHAnsi" w:hAnsiTheme="majorHAnsi"/>
      <w:b/>
      <w:bCs/>
      <w:color w:val="FFFFFF" w:themeColor="background1"/>
      <w:sz w:val="40"/>
      <w:szCs w:val="40"/>
    </w:rPr>
  </w:style>
  <w:style w:type="paragraph" w:styleId="ListBullet">
    <w:name w:val="List Bullet"/>
    <w:basedOn w:val="Normal"/>
    <w:uiPriority w:val="2"/>
    <w:qFormat/>
    <w:rsid w:val="00827DA6"/>
    <w:pPr>
      <w:numPr>
        <w:numId w:val="1"/>
      </w:num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B1CBA"/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  <w:shd w:val="clear" w:color="auto" w:fill="99CB38" w:themeFill="accent1"/>
    </w:rPr>
  </w:style>
  <w:style w:type="character" w:customStyle="1" w:styleId="Heading4Char">
    <w:name w:val="Heading 4 Char"/>
    <w:basedOn w:val="DefaultParagraphFont"/>
    <w:link w:val="Heading4"/>
    <w:uiPriority w:val="9"/>
    <w:rsid w:val="00163634"/>
    <w:rPr>
      <w:rFonts w:asciiTheme="majorHAnsi" w:eastAsiaTheme="majorEastAsia" w:hAnsiTheme="majorHAnsi" w:cstheme="majorBidi"/>
      <w:b/>
      <w:bCs/>
      <w:color w:val="99CB38" w:themeColor="accent1"/>
    </w:rPr>
  </w:style>
  <w:style w:type="paragraph" w:customStyle="1" w:styleId="ContactInfo">
    <w:name w:val="Contact Info"/>
    <w:basedOn w:val="Normal"/>
    <w:uiPriority w:val="4"/>
    <w:qFormat/>
    <w:rsid w:val="005D6E77"/>
    <w:pPr>
      <w:spacing w:after="0" w:line="240" w:lineRule="auto"/>
      <w:jc w:val="center"/>
    </w:pPr>
    <w:rPr>
      <w:color w:val="E2DFCC" w:themeColor="background2"/>
    </w:rPr>
  </w:style>
  <w:style w:type="paragraph" w:styleId="TOCHeading">
    <w:name w:val="TOC Heading"/>
    <w:basedOn w:val="Heading1"/>
    <w:next w:val="Normal"/>
    <w:uiPriority w:val="9"/>
    <w:qFormat/>
    <w:rsid w:val="00E62918"/>
    <w:pPr>
      <w:outlineLvl w:val="9"/>
    </w:pPr>
  </w:style>
  <w:style w:type="paragraph" w:styleId="TOC2">
    <w:name w:val="toc 2"/>
    <w:basedOn w:val="TOC1"/>
    <w:next w:val="Normal"/>
    <w:autoRedefine/>
    <w:uiPriority w:val="10"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qFormat/>
    <w:rsid w:val="00E62918"/>
    <w:pPr>
      <w:tabs>
        <w:tab w:val="right" w:leader="dot" w:pos="6120"/>
      </w:tabs>
      <w:spacing w:after="240"/>
    </w:pPr>
  </w:style>
  <w:style w:type="character" w:customStyle="1" w:styleId="Heading5Char">
    <w:name w:val="Heading 5 Char"/>
    <w:basedOn w:val="DefaultParagraphFont"/>
    <w:link w:val="Heading5"/>
    <w:uiPriority w:val="99"/>
    <w:semiHidden/>
    <w:rsid w:val="001636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TOCNumbers">
    <w:name w:val="TOC Numbers"/>
    <w:basedOn w:val="DefaultParagraphFont"/>
    <w:uiPriority w:val="11"/>
    <w:qFormat/>
    <w:rsid w:val="00E62918"/>
    <w:rPr>
      <w:b/>
      <w:bCs/>
      <w:color w:val="455F51" w:themeColor="text2"/>
      <w:sz w:val="20"/>
      <w:szCs w:val="28"/>
    </w:rPr>
  </w:style>
  <w:style w:type="character" w:styleId="PageNumber">
    <w:name w:val="page number"/>
    <w:basedOn w:val="DefaultParagraphFont"/>
    <w:uiPriority w:val="12"/>
    <w:qFormat/>
    <w:rPr>
      <w:b/>
      <w:bCs/>
      <w:color w:val="99CB38" w:themeColor="accent1"/>
    </w:rPr>
  </w:style>
  <w:style w:type="paragraph" w:styleId="Quote">
    <w:name w:val="Quote"/>
    <w:basedOn w:val="Normal"/>
    <w:next w:val="Normal"/>
    <w:link w:val="QuoteChar"/>
    <w:uiPriority w:val="2"/>
    <w:qFormat/>
    <w:rsid w:val="001C6F65"/>
    <w:pPr>
      <w:spacing w:before="280" w:after="280" w:line="264" w:lineRule="auto"/>
      <w:jc w:val="center"/>
    </w:pPr>
    <w:rPr>
      <w:iCs/>
      <w:caps/>
      <w:color w:val="4D671B" w:themeColor="accent1" w:themeShade="80"/>
      <w:sz w:val="28"/>
      <w:szCs w:val="34"/>
    </w:rPr>
  </w:style>
  <w:style w:type="character" w:customStyle="1" w:styleId="QuoteChar">
    <w:name w:val="Quote Char"/>
    <w:basedOn w:val="DefaultParagraphFont"/>
    <w:link w:val="Quote"/>
    <w:uiPriority w:val="2"/>
    <w:rsid w:val="001C6F65"/>
    <w:rPr>
      <w:iCs/>
      <w:caps/>
      <w:color w:val="4D671B" w:themeColor="accent1" w:themeShade="80"/>
      <w:sz w:val="28"/>
      <w:szCs w:val="34"/>
    </w:rPr>
  </w:style>
  <w:style w:type="paragraph" w:styleId="Caption">
    <w:name w:val="caption"/>
    <w:basedOn w:val="Normal"/>
    <w:next w:val="Normal"/>
    <w:uiPriority w:val="35"/>
    <w:qFormat/>
    <w:pPr>
      <w:spacing w:before="40" w:after="40" w:line="264" w:lineRule="auto"/>
      <w:contextualSpacing/>
    </w:pPr>
    <w:rPr>
      <w:i/>
      <w:iCs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634"/>
    <w:rPr>
      <w:color w:val="000000" w:themeColor="text1"/>
    </w:rPr>
  </w:style>
  <w:style w:type="paragraph" w:styleId="Footer">
    <w:name w:val="footer"/>
    <w:basedOn w:val="Normal"/>
    <w:link w:val="Foot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3634"/>
    <w:rPr>
      <w:color w:val="000000" w:themeColor="text1"/>
    </w:rPr>
  </w:style>
  <w:style w:type="paragraph" w:customStyle="1" w:styleId="NormalAlt">
    <w:name w:val="Normal Alt"/>
    <w:basedOn w:val="Normal"/>
    <w:qFormat/>
    <w:rsid w:val="00C82F46"/>
    <w:rPr>
      <w:color w:val="E2DFCC" w:themeColor="background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microsoft.com/office/2007/relationships/hdphoto" Target="media/hdphoto1.wdp"/><Relationship Id="rId1" Type="http://schemas.openxmlformats.org/officeDocument/2006/relationships/image" Target="media/image15.png"/><Relationship Id="rId5" Type="http://schemas.openxmlformats.org/officeDocument/2006/relationships/image" Target="media/image18.png"/><Relationship Id="rId4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na%20Ritchell\AppData\Roaming\Microsoft\Templates\Tech%20bookl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E26DE8BEB574CCAB4817350D1565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7CC19-750A-4AF6-B258-2310E1DABACE}"/>
      </w:docPartPr>
      <w:docPartBody>
        <w:p w:rsidR="00B83660" w:rsidRDefault="00B83660">
          <w:pPr>
            <w:pStyle w:val="1E26DE8BEB574CCAB4817350D15658D3"/>
          </w:pPr>
          <w:r w:rsidRPr="00605FA7">
            <w:t>Our Products &amp; Services</w:t>
          </w:r>
        </w:p>
      </w:docPartBody>
    </w:docPart>
    <w:docPart>
      <w:docPartPr>
        <w:name w:val="B94F04CCD1D14BBD8265DE9E7B4D8E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3D8DD-6B61-49AA-9C15-EA39C0985481}"/>
      </w:docPartPr>
      <w:docPartBody>
        <w:p w:rsidR="00B83660" w:rsidRDefault="00B83660">
          <w:pPr>
            <w:pStyle w:val="B94F04CCD1D14BBD8265DE9E7B4D8E65"/>
          </w:pPr>
          <w:r w:rsidRPr="001C6F65">
            <w:t>Product or Service 1</w:t>
          </w:r>
        </w:p>
      </w:docPartBody>
    </w:docPart>
    <w:docPart>
      <w:docPartPr>
        <w:name w:val="22339D1412474BCD9FF1FBCA58E86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FBA0A-DFB0-4084-94D6-115205A670C7}"/>
      </w:docPartPr>
      <w:docPartBody>
        <w:p w:rsidR="00B83660" w:rsidRDefault="00B83660">
          <w:pPr>
            <w:pStyle w:val="22339D1412474BCD9FF1FBCA58E86011"/>
          </w:pPr>
          <w:r w:rsidRPr="002C208D">
            <w:t>Product or Service 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E2249CC"/>
    <w:lvl w:ilvl="0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  <w:color w:val="ED7D31" w:themeColor="accent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60"/>
    <w:rsid w:val="00B8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EDCF3257A242C2B0D90E798846D295">
    <w:name w:val="04EDCF3257A242C2B0D90E798846D295"/>
  </w:style>
  <w:style w:type="paragraph" w:styleId="ListBullet">
    <w:name w:val="List Bullet"/>
    <w:basedOn w:val="Normal"/>
    <w:uiPriority w:val="2"/>
    <w:qFormat/>
    <w:rsid w:val="00B83660"/>
    <w:pPr>
      <w:numPr>
        <w:numId w:val="1"/>
      </w:numPr>
      <w:spacing w:line="240" w:lineRule="auto"/>
    </w:pPr>
    <w:rPr>
      <w:color w:val="000000" w:themeColor="text1"/>
      <w:sz w:val="20"/>
      <w:szCs w:val="20"/>
      <w:lang w:val="en-US" w:eastAsia="ja-JP"/>
    </w:rPr>
  </w:style>
  <w:style w:type="paragraph" w:customStyle="1" w:styleId="F93D969F427D46FFB804F44996E4F783">
    <w:name w:val="F93D969F427D46FFB804F44996E4F783"/>
  </w:style>
  <w:style w:type="paragraph" w:styleId="Title">
    <w:name w:val="Title"/>
    <w:basedOn w:val="Normal"/>
    <w:link w:val="TitleChar"/>
    <w:uiPriority w:val="2"/>
    <w:qFormat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kern w:val="28"/>
      <w:sz w:val="56"/>
      <w:szCs w:val="88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2"/>
    <w:rPr>
      <w:rFonts w:eastAsiaTheme="majorEastAsia" w:cstheme="majorBidi"/>
      <w:b/>
      <w:color w:val="FFFFFF" w:themeColor="background1"/>
      <w:kern w:val="28"/>
      <w:sz w:val="56"/>
      <w:szCs w:val="88"/>
      <w:lang w:val="en-US" w:eastAsia="ja-JP"/>
    </w:rPr>
  </w:style>
  <w:style w:type="paragraph" w:customStyle="1" w:styleId="C41F0C30CE714E26B1643F2BBD1A1D67">
    <w:name w:val="C41F0C30CE714E26B1643F2BBD1A1D67"/>
  </w:style>
  <w:style w:type="paragraph" w:customStyle="1" w:styleId="8474C2A3FDDF4A269F3F8B9D49BD58B9">
    <w:name w:val="8474C2A3FDDF4A269F3F8B9D49BD58B9"/>
  </w:style>
  <w:style w:type="paragraph" w:customStyle="1" w:styleId="FAFA833E84F9469FACC2A3D0E4101AFA">
    <w:name w:val="FAFA833E84F9469FACC2A3D0E4101AFA"/>
  </w:style>
  <w:style w:type="paragraph" w:customStyle="1" w:styleId="5716B22926474F82BDC5DD92BC04A950">
    <w:name w:val="5716B22926474F82BDC5DD92BC04A950"/>
  </w:style>
  <w:style w:type="paragraph" w:customStyle="1" w:styleId="DFD915AF1A774AD99B9CEDCDC55664C3">
    <w:name w:val="DFD915AF1A774AD99B9CEDCDC55664C3"/>
  </w:style>
  <w:style w:type="paragraph" w:customStyle="1" w:styleId="455C7538A20C452EB7D51C484AC3D77F">
    <w:name w:val="455C7538A20C452EB7D51C484AC3D77F"/>
  </w:style>
  <w:style w:type="paragraph" w:customStyle="1" w:styleId="DC79B4127E2442A3B736C86EB6AFA4AD">
    <w:name w:val="DC79B4127E2442A3B736C86EB6AFA4AD"/>
  </w:style>
  <w:style w:type="paragraph" w:customStyle="1" w:styleId="8713A2C103AB45A8A2239DD462FDAE94">
    <w:name w:val="8713A2C103AB45A8A2239DD462FDAE94"/>
  </w:style>
  <w:style w:type="paragraph" w:styleId="Subtitle">
    <w:name w:val="Subtitle"/>
    <w:basedOn w:val="Normal"/>
    <w:next w:val="Normal"/>
    <w:link w:val="SubtitleChar"/>
    <w:uiPriority w:val="3"/>
    <w:qFormat/>
    <w:rsid w:val="00B83660"/>
    <w:pPr>
      <w:numPr>
        <w:ilvl w:val="1"/>
      </w:numPr>
      <w:spacing w:before="60" w:after="0" w:line="240" w:lineRule="auto"/>
    </w:pPr>
    <w:rPr>
      <w:b/>
      <w:bCs/>
      <w:color w:val="FFFFFF" w:themeColor="background1"/>
      <w:sz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3"/>
    <w:rsid w:val="00B83660"/>
    <w:rPr>
      <w:b/>
      <w:bCs/>
      <w:color w:val="FFFFFF" w:themeColor="background1"/>
      <w:sz w:val="24"/>
      <w:lang w:val="en-US" w:eastAsia="ja-JP"/>
    </w:rPr>
  </w:style>
  <w:style w:type="paragraph" w:customStyle="1" w:styleId="7E4A32CD6C1E4F498FD8B941A0DF95D2">
    <w:name w:val="7E4A32CD6C1E4F498FD8B941A0DF95D2"/>
  </w:style>
  <w:style w:type="paragraph" w:customStyle="1" w:styleId="92F0D310F9AC4AE49B82F83B3F0933BD">
    <w:name w:val="92F0D310F9AC4AE49B82F83B3F0933BD"/>
  </w:style>
  <w:style w:type="paragraph" w:customStyle="1" w:styleId="1E26DE8BEB574CCAB4817350D15658D3">
    <w:name w:val="1E26DE8BEB574CCAB4817350D15658D3"/>
  </w:style>
  <w:style w:type="paragraph" w:customStyle="1" w:styleId="B94F04CCD1D14BBD8265DE9E7B4D8E65">
    <w:name w:val="B94F04CCD1D14BBD8265DE9E7B4D8E65"/>
  </w:style>
  <w:style w:type="paragraph" w:customStyle="1" w:styleId="9B7AC104DF06485FA612AE4445DEFBC0">
    <w:name w:val="9B7AC104DF06485FA612AE4445DEFBC0"/>
  </w:style>
  <w:style w:type="paragraph" w:customStyle="1" w:styleId="22339D1412474BCD9FF1FBCA58E86011">
    <w:name w:val="22339D1412474BCD9FF1FBCA58E86011"/>
  </w:style>
  <w:style w:type="paragraph" w:customStyle="1" w:styleId="3E2E0407ED044112B5CE49F1DCE462CB">
    <w:name w:val="3E2E0407ED044112B5CE49F1DCE462CB"/>
  </w:style>
  <w:style w:type="paragraph" w:customStyle="1" w:styleId="AB3B5A6557D74B5DB9B8046CB89CE58C">
    <w:name w:val="AB3B5A6557D74B5DB9B8046CB89CE58C"/>
  </w:style>
  <w:style w:type="paragraph" w:customStyle="1" w:styleId="D874714211094B6593EC1B42650D382B">
    <w:name w:val="D874714211094B6593EC1B42650D382B"/>
  </w:style>
  <w:style w:type="paragraph" w:customStyle="1" w:styleId="3EAF10A54B404420866645F67E7060B6">
    <w:name w:val="3EAF10A54B404420866645F67E7060B6"/>
  </w:style>
  <w:style w:type="paragraph" w:customStyle="1" w:styleId="BBF65953F7FC4D7D94A72B1CF0D19232">
    <w:name w:val="BBF65953F7FC4D7D94A72B1CF0D19232"/>
  </w:style>
  <w:style w:type="paragraph" w:customStyle="1" w:styleId="3040380BBDA447E6A0916EDB87202D1C">
    <w:name w:val="3040380BBDA447E6A0916EDB87202D1C"/>
  </w:style>
  <w:style w:type="paragraph" w:customStyle="1" w:styleId="720F4E27D35C44C3BD1775E82CFC2AA7">
    <w:name w:val="720F4E27D35C44C3BD1775E82CFC2AA7"/>
  </w:style>
  <w:style w:type="paragraph" w:customStyle="1" w:styleId="14EC6C7933174886A6EFBC7005CF6E90">
    <w:name w:val="14EC6C7933174886A6EFBC7005CF6E90"/>
  </w:style>
  <w:style w:type="paragraph" w:customStyle="1" w:styleId="C57DD03B03904F948C80EE2C426E363A">
    <w:name w:val="C57DD03B03904F948C80EE2C426E363A"/>
  </w:style>
  <w:style w:type="paragraph" w:customStyle="1" w:styleId="94B84814156C477386A29E9A51893434">
    <w:name w:val="94B84814156C477386A29E9A51893434"/>
  </w:style>
  <w:style w:type="paragraph" w:customStyle="1" w:styleId="9D0731CC7F21422BAFA0F03CA6504460">
    <w:name w:val="9D0731CC7F21422BAFA0F03CA6504460"/>
  </w:style>
  <w:style w:type="paragraph" w:customStyle="1" w:styleId="3E50B3670B64406DA25228E8BE0E7A76">
    <w:name w:val="3E50B3670B64406DA25228E8BE0E7A76"/>
  </w:style>
  <w:style w:type="paragraph" w:customStyle="1" w:styleId="1E7A3ABDF58549269F5F200B5706C763">
    <w:name w:val="1E7A3ABDF58549269F5F200B5706C763"/>
  </w:style>
  <w:style w:type="paragraph" w:customStyle="1" w:styleId="D5EA01B3EF1C4F6493F6ECCAEED7E08A">
    <w:name w:val="D5EA01B3EF1C4F6493F6ECCAEED7E08A"/>
  </w:style>
  <w:style w:type="paragraph" w:customStyle="1" w:styleId="0D5C8F820BEB4CC68751626093719787">
    <w:name w:val="0D5C8F820BEB4CC68751626093719787"/>
  </w:style>
  <w:style w:type="paragraph" w:customStyle="1" w:styleId="11371294F90E4CC1B8C761146583E988">
    <w:name w:val="11371294F90E4CC1B8C761146583E988"/>
  </w:style>
  <w:style w:type="paragraph" w:customStyle="1" w:styleId="618C440A04C14EF0A62731891800FF34">
    <w:name w:val="618C440A04C14EF0A62731891800FF34"/>
  </w:style>
  <w:style w:type="paragraph" w:customStyle="1" w:styleId="F1A76C6AD29A4F60BF02B08D1CAC3F05">
    <w:name w:val="F1A76C6AD29A4F60BF02B08D1CAC3F05"/>
  </w:style>
  <w:style w:type="paragraph" w:customStyle="1" w:styleId="090C19F83B3444CBBDE57F7606AF809A">
    <w:name w:val="090C19F83B3444CBBDE57F7606AF809A"/>
  </w:style>
  <w:style w:type="paragraph" w:customStyle="1" w:styleId="D1F4DF603E6A4FA0BD4B3786F8E5616F">
    <w:name w:val="D1F4DF603E6A4FA0BD4B3786F8E5616F"/>
  </w:style>
  <w:style w:type="paragraph" w:customStyle="1" w:styleId="5C6A502EE44043F799C2768100126F52">
    <w:name w:val="5C6A502EE44043F799C2768100126F52"/>
  </w:style>
  <w:style w:type="paragraph" w:customStyle="1" w:styleId="3617EB04685540F0BCFF669F1EDE2791">
    <w:name w:val="3617EB04685540F0BCFF669F1EDE2791"/>
  </w:style>
  <w:style w:type="paragraph" w:customStyle="1" w:styleId="65EA2C97D5904956B91EDFBCE6ADF868">
    <w:name w:val="65EA2C97D5904956B91EDFBCE6ADF868"/>
  </w:style>
  <w:style w:type="paragraph" w:customStyle="1" w:styleId="7B116872C0FB413EAC15A9271903EB13">
    <w:name w:val="7B116872C0FB413EAC15A9271903EB13"/>
    <w:rsid w:val="00B83660"/>
  </w:style>
  <w:style w:type="paragraph" w:customStyle="1" w:styleId="42DAD708A1094EA4A7DE08FDB9A5760D">
    <w:name w:val="42DAD708A1094EA4A7DE08FDB9A5760D"/>
    <w:rsid w:val="00B83660"/>
  </w:style>
  <w:style w:type="paragraph" w:customStyle="1" w:styleId="D9E37FCCE2BB4227894948B89A592C86">
    <w:name w:val="D9E37FCCE2BB4227894948B89A592C86"/>
    <w:rsid w:val="00B83660"/>
  </w:style>
  <w:style w:type="paragraph" w:customStyle="1" w:styleId="27B34AB431884E64B29A2B31E578F9E8">
    <w:name w:val="27B34AB431884E64B29A2B31E578F9E8"/>
    <w:rsid w:val="00B83660"/>
  </w:style>
  <w:style w:type="paragraph" w:customStyle="1" w:styleId="958BE293BE8C4A2482C0589574BE7391">
    <w:name w:val="958BE293BE8C4A2482C0589574BE7391"/>
    <w:rsid w:val="00B83660"/>
  </w:style>
  <w:style w:type="paragraph" w:customStyle="1" w:styleId="64A0731F5F1C447F8D357779D15482B9">
    <w:name w:val="64A0731F5F1C447F8D357779D15482B9"/>
    <w:rsid w:val="00B83660"/>
  </w:style>
  <w:style w:type="paragraph" w:customStyle="1" w:styleId="5C67B6108203467D82BD3B10112BF99D">
    <w:name w:val="5C67B6108203467D82BD3B10112BF99D"/>
    <w:rsid w:val="00B83660"/>
  </w:style>
  <w:style w:type="paragraph" w:customStyle="1" w:styleId="DA0497DFC6A8416990A9513C37B5DCAF">
    <w:name w:val="DA0497DFC6A8416990A9513C37B5DCAF"/>
    <w:rsid w:val="00B83660"/>
  </w:style>
  <w:style w:type="paragraph" w:customStyle="1" w:styleId="85FB120FF92E4D5CA657EBD833ED6CEE">
    <w:name w:val="85FB120FF92E4D5CA657EBD833ED6CEE"/>
    <w:rsid w:val="00B83660"/>
  </w:style>
  <w:style w:type="paragraph" w:customStyle="1" w:styleId="21C47986F83344318CDE085BA4290E43">
    <w:name w:val="21C47986F83344318CDE085BA4290E43"/>
    <w:rsid w:val="00B83660"/>
  </w:style>
  <w:style w:type="paragraph" w:customStyle="1" w:styleId="780E60AA2B1645B2898EBEAC28734433">
    <w:name w:val="780E60AA2B1645B2898EBEAC28734433"/>
    <w:rsid w:val="00B83660"/>
  </w:style>
  <w:style w:type="paragraph" w:customStyle="1" w:styleId="796B2BA8F58B4AE79EBAB623BC7DFCD0">
    <w:name w:val="796B2BA8F58B4AE79EBAB623BC7DFCD0"/>
    <w:rsid w:val="00B83660"/>
  </w:style>
  <w:style w:type="paragraph" w:customStyle="1" w:styleId="106B6962404344E0919A7F4D7FA1EBA4">
    <w:name w:val="106B6962404344E0919A7F4D7FA1EBA4"/>
    <w:rsid w:val="00B83660"/>
  </w:style>
  <w:style w:type="paragraph" w:customStyle="1" w:styleId="0F84F19FBF574AEF9EDF2B7F32214C4D">
    <w:name w:val="0F84F19FBF574AEF9EDF2B7F32214C4D"/>
    <w:rsid w:val="00B83660"/>
  </w:style>
  <w:style w:type="paragraph" w:customStyle="1" w:styleId="C3D9E05740784253A7FC93C43D029243">
    <w:name w:val="C3D9E05740784253A7FC93C43D029243"/>
    <w:rsid w:val="00B83660"/>
  </w:style>
  <w:style w:type="paragraph" w:customStyle="1" w:styleId="F1354DAEA42C4A7FB0236FF2FCABAD9F">
    <w:name w:val="F1354DAEA42C4A7FB0236FF2FCABAD9F"/>
    <w:rsid w:val="00B83660"/>
  </w:style>
  <w:style w:type="paragraph" w:customStyle="1" w:styleId="167AFDF7EA5C443289BCA17E13B8A771">
    <w:name w:val="167AFDF7EA5C443289BCA17E13B8A771"/>
    <w:rsid w:val="00B83660"/>
  </w:style>
  <w:style w:type="paragraph" w:customStyle="1" w:styleId="0B579210CA864928BF15C450B387CB61">
    <w:name w:val="0B579210CA864928BF15C450B387CB61"/>
    <w:rsid w:val="00B83660"/>
  </w:style>
  <w:style w:type="paragraph" w:customStyle="1" w:styleId="82414258E82B4333B9317D5778046363">
    <w:name w:val="82414258E82B4333B9317D5778046363"/>
    <w:rsid w:val="00B83660"/>
  </w:style>
  <w:style w:type="paragraph" w:customStyle="1" w:styleId="85F96833385A4D9FA0BA113B9DF6135A">
    <w:name w:val="85F96833385A4D9FA0BA113B9DF6135A"/>
    <w:rsid w:val="00B83660"/>
  </w:style>
  <w:style w:type="paragraph" w:customStyle="1" w:styleId="B97CFC2D17D3452B89C081FECFAFC758">
    <w:name w:val="B97CFC2D17D3452B89C081FECFAFC758"/>
    <w:rsid w:val="00B83660"/>
  </w:style>
  <w:style w:type="paragraph" w:customStyle="1" w:styleId="B621A5FD1F3C49979ED6891DB3838F6D">
    <w:name w:val="B621A5FD1F3C49979ED6891DB3838F6D"/>
    <w:rsid w:val="00B83660"/>
  </w:style>
  <w:style w:type="paragraph" w:customStyle="1" w:styleId="AC5A1291BC544662BBBC216C299C988B">
    <w:name w:val="AC5A1291BC544662BBBC216C299C988B"/>
    <w:rsid w:val="00B83660"/>
  </w:style>
  <w:style w:type="paragraph" w:customStyle="1" w:styleId="33E52E53A75945EDA7A8D70C1AE5FB52">
    <w:name w:val="33E52E53A75945EDA7A8D70C1AE5FB52"/>
    <w:rsid w:val="00B83660"/>
  </w:style>
  <w:style w:type="paragraph" w:customStyle="1" w:styleId="F66FC22FE30049F5A4CA41F59FFD5121">
    <w:name w:val="F66FC22FE30049F5A4CA41F59FFD5121"/>
    <w:rsid w:val="00B83660"/>
  </w:style>
  <w:style w:type="paragraph" w:customStyle="1" w:styleId="F6E52E1FB385485481451FA4AC076B80">
    <w:name w:val="F6E52E1FB385485481451FA4AC076B80"/>
    <w:rsid w:val="00B83660"/>
  </w:style>
  <w:style w:type="paragraph" w:customStyle="1" w:styleId="6322D79381084059B505180A72987B48">
    <w:name w:val="6322D79381084059B505180A72987B48"/>
    <w:rsid w:val="00B83660"/>
  </w:style>
  <w:style w:type="paragraph" w:customStyle="1" w:styleId="873CC545660D4927BECE03DE38080DF9">
    <w:name w:val="873CC545660D4927BECE03DE38080DF9"/>
    <w:rsid w:val="00B83660"/>
  </w:style>
  <w:style w:type="paragraph" w:customStyle="1" w:styleId="C774F29ABAAE4D0D9F216E3B11DAE6E2">
    <w:name w:val="C774F29ABAAE4D0D9F216E3B11DAE6E2"/>
    <w:rsid w:val="00B83660"/>
  </w:style>
  <w:style w:type="paragraph" w:customStyle="1" w:styleId="299C286C03FF416B8724496419577F00">
    <w:name w:val="299C286C03FF416B8724496419577F00"/>
    <w:rsid w:val="00B83660"/>
  </w:style>
  <w:style w:type="paragraph" w:customStyle="1" w:styleId="AB800C3A82134DCB8494D755D43D9331">
    <w:name w:val="AB800C3A82134DCB8494D755D43D9331"/>
    <w:rsid w:val="00B83660"/>
  </w:style>
  <w:style w:type="paragraph" w:customStyle="1" w:styleId="91B009AA34B745F9BDBA8E907898318E">
    <w:name w:val="91B009AA34B745F9BDBA8E907898318E"/>
    <w:rsid w:val="00B83660"/>
  </w:style>
  <w:style w:type="paragraph" w:customStyle="1" w:styleId="90ACE1DF63074EAF818A3BEA701EAF3E">
    <w:name w:val="90ACE1DF63074EAF818A3BEA701EAF3E"/>
    <w:rsid w:val="00B83660"/>
  </w:style>
  <w:style w:type="paragraph" w:customStyle="1" w:styleId="E1ED06D0275D4A5EAFE59BFA44A04242">
    <w:name w:val="E1ED06D0275D4A5EAFE59BFA44A04242"/>
    <w:rsid w:val="00B83660"/>
  </w:style>
  <w:style w:type="paragraph" w:customStyle="1" w:styleId="641DE88426AA4D2495C7747DD52D0643">
    <w:name w:val="641DE88426AA4D2495C7747DD52D0643"/>
    <w:rsid w:val="00B83660"/>
  </w:style>
  <w:style w:type="paragraph" w:customStyle="1" w:styleId="674D1C4226104F499FED05344F6E2531">
    <w:name w:val="674D1C4226104F499FED05344F6E2531"/>
    <w:rsid w:val="00B83660"/>
  </w:style>
  <w:style w:type="paragraph" w:customStyle="1" w:styleId="CE225101634C4B3682FB88A151F6C66D">
    <w:name w:val="CE225101634C4B3682FB88A151F6C66D"/>
    <w:rsid w:val="00B83660"/>
  </w:style>
  <w:style w:type="paragraph" w:customStyle="1" w:styleId="40E92AE7217849A59F143E78CD4D6F13">
    <w:name w:val="40E92AE7217849A59F143E78CD4D6F13"/>
    <w:rsid w:val="00B83660"/>
  </w:style>
  <w:style w:type="paragraph" w:customStyle="1" w:styleId="5E6181938B0E416FAF9D1A8ACB36548B">
    <w:name w:val="5E6181938B0E416FAF9D1A8ACB36548B"/>
    <w:rsid w:val="00B83660"/>
  </w:style>
  <w:style w:type="paragraph" w:customStyle="1" w:styleId="E4D8423B09294B149338897446250E04">
    <w:name w:val="E4D8423B09294B149338897446250E04"/>
    <w:rsid w:val="00B83660"/>
  </w:style>
  <w:style w:type="paragraph" w:customStyle="1" w:styleId="29DBE4A34E024AA1B3E3CC6AF448E30C">
    <w:name w:val="29DBE4A34E024AA1B3E3CC6AF448E30C"/>
    <w:rsid w:val="00B83660"/>
  </w:style>
  <w:style w:type="paragraph" w:customStyle="1" w:styleId="6B65D29611244E409E80A7BF2F1FE526">
    <w:name w:val="6B65D29611244E409E80A7BF2F1FE526"/>
    <w:rsid w:val="00B83660"/>
  </w:style>
  <w:style w:type="paragraph" w:customStyle="1" w:styleId="463FAB4365C94AE7B9B797932E037372">
    <w:name w:val="463FAB4365C94AE7B9B797932E037372"/>
    <w:rsid w:val="00B83660"/>
  </w:style>
  <w:style w:type="paragraph" w:customStyle="1" w:styleId="765112A7472A4AAFB1DC654D45A2B33B">
    <w:name w:val="765112A7472A4AAFB1DC654D45A2B33B"/>
    <w:rsid w:val="00B83660"/>
  </w:style>
  <w:style w:type="paragraph" w:customStyle="1" w:styleId="815827FFD1D340BD8F2929B609224423">
    <w:name w:val="815827FFD1D340BD8F2929B609224423"/>
    <w:rsid w:val="00B83660"/>
  </w:style>
  <w:style w:type="paragraph" w:customStyle="1" w:styleId="14A8F73532F24E16ABA0D3B1A7B78E4D">
    <w:name w:val="14A8F73532F24E16ABA0D3B1A7B78E4D"/>
    <w:rsid w:val="00B83660"/>
  </w:style>
  <w:style w:type="paragraph" w:customStyle="1" w:styleId="C8D83693D0A942A8B5600A651E4A34C5">
    <w:name w:val="C8D83693D0A942A8B5600A651E4A34C5"/>
    <w:rsid w:val="00B83660"/>
  </w:style>
  <w:style w:type="paragraph" w:customStyle="1" w:styleId="ED67F0C7E9D94DCC808B7C545A649879">
    <w:name w:val="ED67F0C7E9D94DCC808B7C545A649879"/>
    <w:rsid w:val="00B83660"/>
  </w:style>
  <w:style w:type="paragraph" w:customStyle="1" w:styleId="18C06A735A2F408F9998077EBF4324E2">
    <w:name w:val="18C06A735A2F408F9998077EBF4324E2"/>
    <w:rsid w:val="00B83660"/>
  </w:style>
  <w:style w:type="paragraph" w:customStyle="1" w:styleId="9B7976F05A304FBEABD7DF226D486D8E">
    <w:name w:val="9B7976F05A304FBEABD7DF226D486D8E"/>
    <w:rsid w:val="00B83660"/>
  </w:style>
  <w:style w:type="paragraph" w:customStyle="1" w:styleId="AEE87CB304C448D0A12DCF169D7CE075">
    <w:name w:val="AEE87CB304C448D0A12DCF169D7CE075"/>
    <w:rsid w:val="00B83660"/>
  </w:style>
  <w:style w:type="paragraph" w:customStyle="1" w:styleId="BA7AA47246C84683ABD0B9BB23DFA0A2">
    <w:name w:val="BA7AA47246C84683ABD0B9BB23DFA0A2"/>
    <w:rsid w:val="00B83660"/>
  </w:style>
  <w:style w:type="paragraph" w:customStyle="1" w:styleId="04787368FDCD44CB8A16B9DB4475857B">
    <w:name w:val="04787368FDCD44CB8A16B9DB4475857B"/>
    <w:rsid w:val="00B836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KLT-0">
  <a:themeElements>
    <a:clrScheme name="Custom 8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7B9AAD-6236-4A18-8307-175F9111A86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706D7B6-6299-4438-9E9D-58C568C8FA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9D88ED-B4EC-4D69-88ED-C6EE1E8887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C14FCDF-CE5D-4BA7-89BC-B787FA8DC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 booklet.dotx</Template>
  <TotalTime>0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2018-10-06T11:00:00Z</dcterms:created>
  <dcterms:modified xsi:type="dcterms:W3CDTF">2018-10-06T16:06:00Z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